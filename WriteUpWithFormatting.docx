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94B6" w14:textId="1248A175" w:rsidR="0007392C" w:rsidRPr="00A938B3" w:rsidRDefault="009C13D6" w:rsidP="00A938B3">
      <w:pPr>
        <w:pStyle w:val="Titledocument"/>
        <w:sectPr w:rsidR="0007392C" w:rsidRPr="00A938B3" w:rsidSect="004B1871">
          <w:headerReference w:type="even" r:id="rId12"/>
          <w:headerReference w:type="default" r:id="rId13"/>
          <w:footerReference w:type="even" r:id="rId14"/>
          <w:footerReference w:type="default" r:id="rId15"/>
          <w:endnotePr>
            <w:numFmt w:val="decimal"/>
          </w:endnotePr>
          <w:type w:val="continuous"/>
          <w:pgSz w:w="12240" w:h="15840" w:code="9"/>
          <w:pgMar w:top="1500" w:right="1080" w:bottom="1600" w:left="1080" w:header="1080" w:footer="1080" w:gutter="0"/>
          <w:pgNumType w:start="1"/>
          <w:cols w:space="480"/>
          <w:titlePg/>
          <w:docGrid w:linePitch="360"/>
        </w:sectPr>
      </w:pPr>
      <w:r w:rsidRPr="00A938B3">
        <w:t xml:space="preserve">I Know </w:t>
      </w:r>
      <w:proofErr w:type="gramStart"/>
      <w:r w:rsidRPr="00A938B3">
        <w:t>Yo</w:t>
      </w:r>
      <w:r w:rsidR="001C58F0" w:rsidRPr="00A938B3">
        <w:t>u</w:t>
      </w:r>
      <w:proofErr w:type="gramEnd"/>
    </w:p>
    <w:p w14:paraId="0E6A40F7" w14:textId="5AE6DEBA" w:rsidR="00A70AE5" w:rsidRDefault="0050295F" w:rsidP="7279E096">
      <w:pPr>
        <w:pStyle w:val="AbsHead"/>
        <w:rPr>
          <w:rFonts w:ascii="Times New Roman" w:eastAsia="Times New Roman" w:hAnsi="Times New Roman" w:cs="Times New Roman"/>
          <w:b w:val="0"/>
          <w:lang w:val="en-US"/>
        </w:rPr>
      </w:pPr>
      <w:r>
        <w:rPr>
          <w:rFonts w:ascii="Times New Roman" w:eastAsia="Times New Roman" w:hAnsi="Times New Roman" w:cs="Times New Roman"/>
          <w:b w:val="0"/>
          <w:lang w:val="en-US"/>
        </w:rPr>
        <w:t>Anne McCullagh</w:t>
      </w:r>
      <w:r w:rsidR="00C304B7" w:rsidRPr="00FF7B39">
        <w:rPr>
          <w:lang w:val="en-US"/>
        </w:rPr>
        <w:br/>
      </w:r>
      <w:r w:rsidR="00D04456" w:rsidRPr="7279E096">
        <w:rPr>
          <w:rFonts w:ascii="Times New Roman" w:eastAsia="Times New Roman" w:hAnsi="Times New Roman" w:cs="Times New Roman"/>
          <w:b w:val="0"/>
          <w:lang w:val="en-US"/>
        </w:rPr>
        <w:t>Quinnipiac University</w:t>
      </w:r>
    </w:p>
    <w:p w14:paraId="5E479F70" w14:textId="408B29E9" w:rsidR="00F85438" w:rsidRDefault="00A70AE5"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C7113F" w:rsidRPr="385F264E">
        <w:rPr>
          <w:rFonts w:ascii="Times New Roman" w:eastAsia="Times New Roman" w:hAnsi="Times New Roman" w:cs="Times New Roman"/>
          <w:b w:val="0"/>
          <w:lang w:val="en-US"/>
        </w:rPr>
        <w:t>Hamden, CT</w:t>
      </w:r>
      <w:r w:rsidRPr="00FF7B39">
        <w:rPr>
          <w:lang w:val="en-US"/>
        </w:rPr>
        <w:br/>
      </w:r>
    </w:p>
    <w:p w14:paraId="4B3AA30B" w14:textId="77777777" w:rsidR="008C118B" w:rsidRDefault="00C304B7" w:rsidP="7279E096">
      <w:pPr>
        <w:pStyle w:val="AbsHead"/>
        <w:rPr>
          <w:rFonts w:ascii="Times New Roman" w:eastAsia="Times New Roman" w:hAnsi="Times New Roman" w:cs="Times New Roman"/>
          <w:b w:val="0"/>
          <w:lang w:val="en-US"/>
        </w:rPr>
      </w:pPr>
      <w:r w:rsidRPr="7279E096">
        <w:rPr>
          <w:rFonts w:ascii="Times New Roman" w:eastAsia="Times New Roman" w:hAnsi="Times New Roman" w:cs="Times New Roman"/>
          <w:b w:val="0"/>
          <w:lang w:val="en-US"/>
        </w:rPr>
        <w:t>Brady Galligan</w:t>
      </w:r>
      <w:r w:rsidRPr="00FF7B39">
        <w:rPr>
          <w:lang w:val="en-US"/>
        </w:rPr>
        <w:br/>
      </w:r>
      <w:r w:rsidR="002A17A6" w:rsidRPr="7279E096">
        <w:rPr>
          <w:rFonts w:ascii="Times New Roman" w:eastAsia="Times New Roman" w:hAnsi="Times New Roman" w:cs="Times New Roman"/>
          <w:b w:val="0"/>
          <w:lang w:val="en-US"/>
        </w:rPr>
        <w:t>Quinnipiac</w:t>
      </w:r>
      <w:r w:rsidR="008C118B" w:rsidRPr="7279E096">
        <w:rPr>
          <w:rFonts w:ascii="Times New Roman" w:eastAsia="Times New Roman" w:hAnsi="Times New Roman" w:cs="Times New Roman"/>
          <w:b w:val="0"/>
          <w:lang w:val="en-US"/>
        </w:rPr>
        <w:t xml:space="preserve"> </w:t>
      </w:r>
      <w:r w:rsidR="002A17A6" w:rsidRPr="7279E096">
        <w:rPr>
          <w:rFonts w:ascii="Times New Roman" w:eastAsia="Times New Roman" w:hAnsi="Times New Roman" w:cs="Times New Roman"/>
          <w:b w:val="0"/>
          <w:lang w:val="en-US"/>
        </w:rPr>
        <w:t>University</w:t>
      </w:r>
    </w:p>
    <w:p w14:paraId="311C470C" w14:textId="7178C0D9" w:rsidR="00A70AE5" w:rsidRDefault="008C118B"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2A17A6" w:rsidRPr="385F264E">
        <w:rPr>
          <w:rFonts w:ascii="Times New Roman" w:eastAsia="Times New Roman" w:hAnsi="Times New Roman" w:cs="Times New Roman"/>
          <w:b w:val="0"/>
          <w:lang w:val="en-US"/>
        </w:rPr>
        <w:t>Hamden, CT</w:t>
      </w:r>
      <w:r w:rsidRPr="00FF7B39">
        <w:rPr>
          <w:lang w:val="en-US"/>
        </w:rPr>
        <w:br/>
      </w:r>
      <w:hyperlink r:id="rId16">
        <w:r w:rsidRPr="00FF7B39">
          <w:rPr>
            <w:lang w:val="en-US"/>
          </w:rPr>
          <w:br/>
        </w:r>
      </w:hyperlink>
      <w:r w:rsidR="0050295F">
        <w:rPr>
          <w:rFonts w:ascii="Times New Roman" w:eastAsia="Times New Roman" w:hAnsi="Times New Roman" w:cs="Times New Roman"/>
          <w:b w:val="0"/>
          <w:lang w:val="en-US"/>
        </w:rPr>
        <w:t>Thomas Rua</w:t>
      </w:r>
      <w:r w:rsidR="00563DA7" w:rsidRPr="385F264E">
        <w:rPr>
          <w:rFonts w:ascii="Times New Roman" w:eastAsia="Times New Roman" w:hAnsi="Times New Roman" w:cs="Times New Roman"/>
          <w:b w:val="0"/>
          <w:lang w:val="en-US"/>
        </w:rPr>
        <w:t xml:space="preserve"> </w:t>
      </w:r>
      <w:r w:rsidRPr="00FF7B39">
        <w:rPr>
          <w:lang w:val="en-US"/>
        </w:rPr>
        <w:br/>
      </w:r>
      <w:r w:rsidR="008C4839" w:rsidRPr="385F264E">
        <w:rPr>
          <w:rFonts w:ascii="Times New Roman" w:eastAsia="Times New Roman" w:hAnsi="Times New Roman" w:cs="Times New Roman"/>
          <w:b w:val="0"/>
          <w:lang w:val="en-US"/>
        </w:rPr>
        <w:t>Quinnipiac University</w:t>
      </w:r>
    </w:p>
    <w:p w14:paraId="21E34047" w14:textId="1DE190B2" w:rsidR="00A70AE5" w:rsidRDefault="00A70AE5" w:rsidP="7279E096">
      <w:pPr>
        <w:pStyle w:val="AbsHead"/>
        <w:rPr>
          <w:rFonts w:ascii="Times New Roman" w:eastAsia="Times New Roman" w:hAnsi="Times New Roman" w:cs="Times New Roman"/>
          <w:b w:val="0"/>
          <w:lang w:val="en-US"/>
        </w:rPr>
      </w:pPr>
      <w:r w:rsidRPr="385F264E">
        <w:rPr>
          <w:rFonts w:ascii="Times New Roman" w:eastAsia="Times New Roman" w:hAnsi="Times New Roman" w:cs="Times New Roman"/>
          <w:b w:val="0"/>
          <w:lang w:val="en-US"/>
        </w:rPr>
        <w:t>College of Computing and Engineering</w:t>
      </w:r>
      <w:r w:rsidRPr="00FF7B39">
        <w:rPr>
          <w:lang w:val="en-US"/>
        </w:rPr>
        <w:br/>
      </w:r>
      <w:r w:rsidR="008C4839" w:rsidRPr="385F264E">
        <w:rPr>
          <w:rFonts w:ascii="Times New Roman" w:eastAsia="Times New Roman" w:hAnsi="Times New Roman" w:cs="Times New Roman"/>
          <w:b w:val="0"/>
          <w:lang w:val="en-US"/>
        </w:rPr>
        <w:t>Hamden, CT</w:t>
      </w:r>
      <w:r w:rsidRPr="00FF7B39">
        <w:rPr>
          <w:lang w:val="en-US"/>
        </w:rPr>
        <w:br/>
      </w:r>
      <w:hyperlink r:id="rId17">
        <w:r w:rsidRPr="00FF7B39">
          <w:rPr>
            <w:lang w:val="en-US"/>
          </w:rPr>
          <w:br/>
        </w:r>
      </w:hyperlink>
      <w:r w:rsidR="0050295F">
        <w:rPr>
          <w:rFonts w:ascii="Times New Roman" w:eastAsia="Times New Roman" w:hAnsi="Times New Roman" w:cs="Times New Roman"/>
          <w:b w:val="0"/>
          <w:lang w:val="en-US"/>
        </w:rPr>
        <w:t xml:space="preserve">Luke </w:t>
      </w:r>
      <w:r w:rsidR="0050295F">
        <w:rPr>
          <w:rFonts w:ascii="Times New Roman" w:eastAsia="Times New Roman" w:hAnsi="Times New Roman" w:cs="Times New Roman"/>
          <w:b w:val="0"/>
          <w:i/>
          <w:iCs/>
          <w:lang w:val="en-US"/>
        </w:rPr>
        <w:t>LastName</w:t>
      </w:r>
      <w:r w:rsidRPr="00FF7B39">
        <w:rPr>
          <w:lang w:val="en-US"/>
        </w:rPr>
        <w:br/>
      </w:r>
      <w:r w:rsidR="008C4839" w:rsidRPr="385F264E">
        <w:rPr>
          <w:rFonts w:ascii="Times New Roman" w:eastAsia="Times New Roman" w:hAnsi="Times New Roman" w:cs="Times New Roman"/>
          <w:b w:val="0"/>
          <w:lang w:val="en-US"/>
        </w:rPr>
        <w:t>Quinnipiac University</w:t>
      </w:r>
    </w:p>
    <w:p w14:paraId="54C1773A" w14:textId="64306A5B" w:rsidR="00A70AE5" w:rsidRPr="00FF7B39" w:rsidRDefault="00A70AE5" w:rsidP="385F264E">
      <w:pPr>
        <w:pStyle w:val="AbsHead"/>
        <w:rPr>
          <w:lang w:val="en-US"/>
        </w:rPr>
        <w:sectPr w:rsidR="00A70AE5" w:rsidRPr="00FF7B39" w:rsidSect="00C431A4">
          <w:type w:val="continuous"/>
          <w:pgSz w:w="12240" w:h="15840"/>
          <w:pgMar w:top="1080" w:right="893" w:bottom="1440" w:left="893" w:header="720" w:footer="720" w:gutter="0"/>
          <w:cols w:num="4" w:space="720"/>
        </w:sectPr>
      </w:pPr>
      <w:r w:rsidRPr="385F264E">
        <w:rPr>
          <w:rFonts w:ascii="Times New Roman" w:eastAsia="Times New Roman" w:hAnsi="Times New Roman" w:cs="Times New Roman"/>
          <w:b w:val="0"/>
          <w:lang w:val="en-US"/>
        </w:rPr>
        <w:t>College of Computing and Engineering</w:t>
      </w:r>
      <w:r w:rsidRPr="00FF7B39">
        <w:rPr>
          <w:lang w:val="en-US"/>
        </w:rPr>
        <w:br/>
      </w:r>
      <w:r w:rsidR="008C4839" w:rsidRPr="385F264E">
        <w:rPr>
          <w:rFonts w:ascii="Times New Roman" w:eastAsia="Times New Roman" w:hAnsi="Times New Roman" w:cs="Times New Roman"/>
          <w:b w:val="0"/>
          <w:lang w:val="en-US"/>
        </w:rPr>
        <w:t>Hamden, C</w:t>
      </w:r>
      <w:r w:rsidR="0050295F">
        <w:rPr>
          <w:rFonts w:ascii="Times New Roman" w:eastAsia="Times New Roman" w:hAnsi="Times New Roman" w:cs="Times New Roman"/>
          <w:b w:val="0"/>
          <w:lang w:val="en-US"/>
        </w:rPr>
        <w:t>T</w:t>
      </w:r>
    </w:p>
    <w:p w14:paraId="43973C3B" w14:textId="77777777" w:rsidR="00563DA7" w:rsidRPr="00FF7B39" w:rsidRDefault="00563DA7" w:rsidP="00563DA7">
      <w:pPr>
        <w:pStyle w:val="AbsHead"/>
        <w:jc w:val="both"/>
        <w:rPr>
          <w:lang w:val="en-US"/>
        </w:rPr>
        <w:sectPr w:rsidR="00563DA7" w:rsidRPr="00FF7B39" w:rsidSect="00C431A4">
          <w:type w:val="continuous"/>
          <w:pgSz w:w="12240" w:h="15840"/>
          <w:pgMar w:top="1080" w:right="893" w:bottom="1440" w:left="893" w:header="720" w:footer="720" w:gutter="0"/>
          <w:cols w:num="4" w:space="720"/>
        </w:sectPr>
      </w:pPr>
    </w:p>
    <w:p w14:paraId="52D019CC" w14:textId="70470699" w:rsidR="00D04456" w:rsidRPr="00FF7B39" w:rsidRDefault="00D04456" w:rsidP="00D327A4">
      <w:pPr>
        <w:pStyle w:val="AbsHead"/>
        <w:jc w:val="both"/>
        <w:rPr>
          <w:lang w:val="en-US"/>
        </w:rPr>
        <w:sectPr w:rsidR="00D04456" w:rsidRPr="00FF7B39" w:rsidSect="00D04456">
          <w:type w:val="continuous"/>
          <w:pgSz w:w="12240" w:h="15840"/>
          <w:pgMar w:top="1080" w:right="893" w:bottom="1440" w:left="893" w:header="720" w:footer="720" w:gutter="0"/>
          <w:cols w:num="4" w:space="216"/>
        </w:sectPr>
      </w:pPr>
    </w:p>
    <w:p w14:paraId="6A95C5C3" w14:textId="77777777" w:rsidR="00D04456" w:rsidRPr="00FF7B39" w:rsidRDefault="00D04456" w:rsidP="00FF7B39">
      <w:pPr>
        <w:pStyle w:val="AbsHead"/>
        <w:jc w:val="both"/>
        <w:rPr>
          <w:lang w:val="en-US"/>
        </w:rPr>
        <w:sectPr w:rsidR="00D04456" w:rsidRPr="00FF7B39" w:rsidSect="004B1871">
          <w:endnotePr>
            <w:numFmt w:val="decimal"/>
          </w:endnotePr>
          <w:type w:val="continuous"/>
          <w:pgSz w:w="12240" w:h="15840" w:code="9"/>
          <w:pgMar w:top="1500" w:right="1080" w:bottom="1600" w:left="1080" w:header="1080" w:footer="1080" w:gutter="0"/>
          <w:pgNumType w:start="1"/>
          <w:cols w:space="480"/>
          <w:titlePg/>
          <w:docGrid w:linePitch="360"/>
        </w:sectPr>
      </w:pPr>
    </w:p>
    <w:p w14:paraId="77B814FD" w14:textId="77777777" w:rsidR="00FF7B39" w:rsidRDefault="00FF7B39" w:rsidP="385F264E">
      <w:pPr>
        <w:spacing w:after="120"/>
        <w:sectPr w:rsidR="00FF7B39" w:rsidSect="004B1871">
          <w:endnotePr>
            <w:numFmt w:val="decimal"/>
          </w:endnotePr>
          <w:type w:val="continuous"/>
          <w:pgSz w:w="12240" w:h="15840" w:code="9"/>
          <w:pgMar w:top="1500" w:right="1080" w:bottom="1600" w:left="1080" w:header="1080" w:footer="1080" w:gutter="0"/>
          <w:pgNumType w:start="1"/>
          <w:cols w:num="2" w:space="480"/>
          <w:titlePg/>
          <w:docGrid w:linePitch="360"/>
        </w:sectPr>
      </w:pPr>
    </w:p>
    <w:p w14:paraId="33DDEC5A" w14:textId="3D9AFD48" w:rsidR="00BE4C1E" w:rsidRPr="00067DD7" w:rsidRDefault="00BE4C1E" w:rsidP="00BE4C1E">
      <w:pPr>
        <w:pStyle w:val="AbsHead"/>
        <w:rPr>
          <w:rFonts w:ascii="Times New Roman" w:eastAsia="Times New Roman" w:hAnsi="Times New Roman" w:cs="Times New Roman"/>
          <w:b w:val="0"/>
        </w:rPr>
      </w:pPr>
      <w:r w:rsidRPr="00067DD7">
        <w:br/>
      </w:r>
    </w:p>
    <w:p w14:paraId="2DF168AF" w14:textId="5D4FE658" w:rsidR="00067DD7" w:rsidRPr="00BE70EA" w:rsidRDefault="00067DD7" w:rsidP="00067DD7">
      <w:pPr>
        <w:spacing w:after="120" w:line="240" w:lineRule="auto"/>
        <w:jc w:val="center"/>
        <w:rPr>
          <w:rFonts w:ascii="Times New Roman" w:hAnsi="Times New Roman" w:cs="Times New Roman"/>
          <w:sz w:val="22"/>
          <w:szCs w:val="22"/>
          <w:lang w:val="fr-FR"/>
        </w:rPr>
      </w:pPr>
    </w:p>
    <w:p w14:paraId="777CE6EF" w14:textId="4FED7359" w:rsidR="00E321E3" w:rsidRPr="00BE70EA" w:rsidRDefault="00E321E3" w:rsidP="00067DD7">
      <w:pPr>
        <w:spacing w:after="120" w:line="240" w:lineRule="auto"/>
        <w:jc w:val="center"/>
        <w:rPr>
          <w:rFonts w:ascii="Times New Roman" w:hAnsi="Times New Roman" w:cs="Times New Roman"/>
          <w:sz w:val="22"/>
          <w:szCs w:val="22"/>
          <w:lang w:val="fr-FR"/>
        </w:rPr>
      </w:pPr>
    </w:p>
    <w:p w14:paraId="7FCB6E13" w14:textId="6154D51B" w:rsidR="0030436C" w:rsidRPr="00BE70EA" w:rsidRDefault="0030436C" w:rsidP="0023488E">
      <w:pPr>
        <w:spacing w:after="120" w:line="240" w:lineRule="auto"/>
        <w:rPr>
          <w:rFonts w:ascii="Times New Roman" w:hAnsi="Times New Roman" w:cs="Times New Roman"/>
          <w:sz w:val="22"/>
          <w:szCs w:val="22"/>
          <w:lang w:val="fr-FR"/>
        </w:rPr>
      </w:pPr>
    </w:p>
    <w:p w14:paraId="4191D351" w14:textId="46C8280F" w:rsidR="32E89DC0" w:rsidRDefault="32E89DC0" w:rsidP="32E89DC0">
      <w:pPr>
        <w:spacing w:after="120" w:line="240" w:lineRule="auto"/>
        <w:rPr>
          <w:rFonts w:ascii="Times New Roman" w:hAnsi="Times New Roman" w:cs="Times New Roman"/>
          <w:sz w:val="22"/>
          <w:szCs w:val="22"/>
          <w:lang w:val="fr-FR"/>
        </w:rPr>
      </w:pPr>
    </w:p>
    <w:p w14:paraId="6A506C45" w14:textId="3B15C92F" w:rsidR="0030436C" w:rsidRPr="00BE70EA" w:rsidRDefault="0030436C" w:rsidP="0030436C">
      <w:pPr>
        <w:spacing w:after="120" w:line="240" w:lineRule="auto"/>
        <w:jc w:val="center"/>
        <w:rPr>
          <w:rFonts w:ascii="Times New Roman" w:hAnsi="Times New Roman" w:cs="Times New Roman"/>
          <w:sz w:val="22"/>
          <w:szCs w:val="22"/>
          <w:lang w:val="fr-FR"/>
        </w:rPr>
      </w:pPr>
      <w:r w:rsidRPr="00BE70EA">
        <w:rPr>
          <w:rFonts w:ascii="Times New Roman" w:hAnsi="Times New Roman" w:cs="Times New Roman"/>
          <w:sz w:val="22"/>
          <w:szCs w:val="22"/>
          <w:lang w:val="fr-FR"/>
        </w:rPr>
        <w:t>Soumyashree Sahoo</w:t>
      </w:r>
    </w:p>
    <w:p w14:paraId="525D3DC7" w14:textId="5C3AE821" w:rsidR="0030436C" w:rsidRPr="0030436C" w:rsidRDefault="0030436C" w:rsidP="0030436C">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Quinnipiac University</w:t>
      </w:r>
    </w:p>
    <w:p w14:paraId="1E3D4A1D" w14:textId="1D3E6048" w:rsidR="0030436C" w:rsidRPr="0030436C" w:rsidRDefault="0030436C" w:rsidP="00A50BB2">
      <w:pPr>
        <w:spacing w:after="120" w:line="240" w:lineRule="auto"/>
        <w:jc w:val="center"/>
        <w:rPr>
          <w:rFonts w:ascii="Times New Roman" w:hAnsi="Times New Roman" w:cs="Times New Roman"/>
          <w:sz w:val="22"/>
          <w:szCs w:val="22"/>
        </w:rPr>
      </w:pPr>
      <w:r w:rsidRPr="0030436C">
        <w:rPr>
          <w:rFonts w:ascii="Times New Roman" w:hAnsi="Times New Roman" w:cs="Times New Roman"/>
          <w:sz w:val="22"/>
          <w:szCs w:val="22"/>
        </w:rPr>
        <w:t>Assistant Professor of Computer Science</w:t>
      </w:r>
    </w:p>
    <w:p w14:paraId="2D9C45AF" w14:textId="734138BD" w:rsidR="0030436C" w:rsidRPr="0030436C" w:rsidRDefault="0030436C" w:rsidP="0030436C">
      <w:pPr>
        <w:spacing w:after="120" w:line="240" w:lineRule="auto"/>
        <w:jc w:val="center"/>
        <w:rPr>
          <w:rFonts w:ascii="Times New Roman" w:hAnsi="Times New Roman" w:cs="Times New Roman"/>
          <w:sz w:val="22"/>
          <w:szCs w:val="22"/>
        </w:rPr>
      </w:pPr>
    </w:p>
    <w:p w14:paraId="5FBD1479" w14:textId="793A093C" w:rsidR="0030436C" w:rsidRDefault="0030436C" w:rsidP="0023488E">
      <w:pPr>
        <w:spacing w:after="120" w:line="240" w:lineRule="auto"/>
        <w:jc w:val="center"/>
        <w:rPr>
          <w:rFonts w:ascii="Times New Roman" w:hAnsi="Times New Roman" w:cs="Times New Roman"/>
          <w:sz w:val="22"/>
          <w:szCs w:val="22"/>
        </w:rPr>
      </w:pPr>
    </w:p>
    <w:p w14:paraId="2853A726" w14:textId="7DF3777D" w:rsidR="00BE70EA" w:rsidRPr="00BE70EA" w:rsidRDefault="00BE70EA" w:rsidP="00BE70EA">
      <w:pPr>
        <w:spacing w:after="120" w:line="240" w:lineRule="auto"/>
        <w:jc w:val="center"/>
        <w:rPr>
          <w:rFonts w:ascii="Times New Roman" w:hAnsi="Times New Roman" w:cs="Times New Roman"/>
          <w:sz w:val="22"/>
          <w:szCs w:val="22"/>
        </w:rPr>
      </w:pPr>
    </w:p>
    <w:p w14:paraId="6C0A353A" w14:textId="56BD76BE" w:rsidR="0023488E" w:rsidRPr="0030436C" w:rsidRDefault="0023488E" w:rsidP="0023488E">
      <w:pPr>
        <w:spacing w:after="120" w:line="240" w:lineRule="auto"/>
        <w:jc w:val="center"/>
        <w:rPr>
          <w:rFonts w:ascii="Times New Roman" w:hAnsi="Times New Roman" w:cs="Times New Roman"/>
          <w:sz w:val="22"/>
          <w:szCs w:val="22"/>
        </w:rPr>
        <w:sectPr w:rsidR="0023488E" w:rsidRPr="0030436C" w:rsidSect="00FF7B39">
          <w:endnotePr>
            <w:numFmt w:val="decimal"/>
          </w:endnotePr>
          <w:type w:val="continuous"/>
          <w:pgSz w:w="12240" w:h="15840" w:code="9"/>
          <w:pgMar w:top="1500" w:right="1080" w:bottom="1600" w:left="1080" w:header="1080" w:footer="1080" w:gutter="0"/>
          <w:pgNumType w:start="1"/>
          <w:cols w:num="3" w:space="720"/>
          <w:titlePg/>
          <w:docGrid w:linePitch="360"/>
        </w:sectPr>
      </w:pPr>
    </w:p>
    <w:p w14:paraId="15EEEFC1" w14:textId="721A9138" w:rsidR="4D4C3EA4" w:rsidRDefault="00B2747A" w:rsidP="6CAA10CB">
      <w:pPr>
        <w:pStyle w:val="Head1"/>
        <w:spacing w:before="0" w:after="120"/>
      </w:pPr>
      <w:r>
        <w:rPr>
          <w:rFonts w:ascii="Times New Roman" w:hAnsi="Times New Roman" w:cs="Times New Roman"/>
          <w:smallCaps/>
        </w:rPr>
        <w:t>AI Project 4</w:t>
      </w:r>
    </w:p>
    <w:p w14:paraId="0F8CC857" w14:textId="77777777" w:rsidR="00B2747A" w:rsidRPr="00B2747A" w:rsidRDefault="00B2747A" w:rsidP="00B2747A">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 xml:space="preserve">The dataset in the study “Loneliness and well-being in </w:t>
      </w:r>
      <w:proofErr w:type="spellStart"/>
      <w:r w:rsidRPr="00B2747A">
        <w:rPr>
          <w:rFonts w:ascii="Times New Roman" w:eastAsia="Times New Roman" w:hAnsi="Times New Roman" w:cs="Times New Roman"/>
          <w:color w:val="auto"/>
          <w:sz w:val="18"/>
          <w:szCs w:val="18"/>
        </w:rPr>
        <w:t>finnish</w:t>
      </w:r>
      <w:proofErr w:type="spellEnd"/>
      <w:r w:rsidRPr="00B2747A">
        <w:rPr>
          <w:rFonts w:ascii="Times New Roman" w:eastAsia="Times New Roman" w:hAnsi="Times New Roman" w:cs="Times New Roman"/>
          <w:color w:val="auto"/>
          <w:sz w:val="18"/>
          <w:szCs w:val="18"/>
        </w:rPr>
        <w:t xml:space="preserve"> immigrants: A multimodal dataset from wearables and passive data collection " created by </w:t>
      </w:r>
      <w:proofErr w:type="spellStart"/>
      <w:r w:rsidRPr="00B2747A">
        <w:rPr>
          <w:rFonts w:ascii="Times New Roman" w:eastAsia="Times New Roman" w:hAnsi="Times New Roman" w:cs="Times New Roman"/>
          <w:color w:val="auto"/>
          <w:sz w:val="18"/>
          <w:szCs w:val="18"/>
        </w:rPr>
        <w:t>Yuning</w:t>
      </w:r>
      <w:proofErr w:type="spellEnd"/>
      <w:r w:rsidRPr="00B2747A">
        <w:rPr>
          <w:rFonts w:ascii="Times New Roman" w:eastAsia="Times New Roman" w:hAnsi="Times New Roman" w:cs="Times New Roman"/>
          <w:color w:val="auto"/>
          <w:sz w:val="18"/>
          <w:szCs w:val="18"/>
        </w:rPr>
        <w:t xml:space="preserve"> Wang and colleagues is a multimodal collection of physiological, behavioral, and psychological measurements gathered from first-generation immigrants residing in Finland. Data was collected from September 2022 to June 2023 at the University of Turku. Its central purpose is to enable research into the interplay between loneliness, mental well-being, and daily behaviors. The study consists of 39 participants, aged 18 to 65, with 26 women and 13 men. All were fluent in English, had lived in Finland for five years or fewer, and scored 28 or higher on the UCLA Loneliness Scale. A score greater than 28 indicates that a person is experiencing a level of loneliness. 24 of the 39 participants had a graduate degree, but few spoke Finnish, showing how early they were in their time in the country. All participants in the study were volunteers and received no compensation.  </w:t>
      </w:r>
    </w:p>
    <w:p w14:paraId="26EE7544" w14:textId="77777777" w:rsidR="00B2747A" w:rsidRPr="00B2747A" w:rsidRDefault="00B2747A" w:rsidP="00B2747A">
      <w:pPr>
        <w:pStyle w:val="MetadataHead"/>
        <w:rPr>
          <w:rFonts w:ascii="Times New Roman" w:eastAsia="Times New Roman" w:hAnsi="Times New Roman" w:cs="Times New Roman"/>
          <w:color w:val="auto"/>
          <w:sz w:val="18"/>
          <w:szCs w:val="18"/>
        </w:rPr>
      </w:pPr>
    </w:p>
    <w:p w14:paraId="25158C5E" w14:textId="77777777" w:rsidR="00B2747A" w:rsidRPr="00B2747A" w:rsidRDefault="00B2747A" w:rsidP="00B2747A">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 xml:space="preserve">For the study, each participant had their data collected for 28 days. In the repository </w:t>
      </w:r>
      <w:proofErr w:type="spellStart"/>
      <w:r w:rsidRPr="00B2747A">
        <w:rPr>
          <w:rFonts w:ascii="Times New Roman" w:eastAsia="Times New Roman" w:hAnsi="Times New Roman" w:cs="Times New Roman"/>
          <w:color w:val="auto"/>
          <w:sz w:val="18"/>
          <w:szCs w:val="18"/>
        </w:rPr>
        <w:t>eahc</w:t>
      </w:r>
      <w:proofErr w:type="spellEnd"/>
      <w:r w:rsidRPr="00B2747A">
        <w:rPr>
          <w:rFonts w:ascii="Times New Roman" w:eastAsia="Times New Roman" w:hAnsi="Times New Roman" w:cs="Times New Roman"/>
          <w:color w:val="auto"/>
          <w:sz w:val="18"/>
          <w:szCs w:val="18"/>
        </w:rPr>
        <w:t xml:space="preserve"> participant was labeled as (</w:t>
      </w:r>
      <w:proofErr w:type="spellStart"/>
      <w:r w:rsidRPr="00B2747A">
        <w:rPr>
          <w:rFonts w:ascii="Times New Roman" w:eastAsia="Times New Roman" w:hAnsi="Times New Roman" w:cs="Times New Roman"/>
          <w:color w:val="auto"/>
          <w:sz w:val="18"/>
          <w:szCs w:val="18"/>
        </w:rPr>
        <w:t>Participant_x</w:t>
      </w:r>
      <w:proofErr w:type="spellEnd"/>
      <w:proofErr w:type="gramStart"/>
      <w:r w:rsidRPr="00B2747A">
        <w:rPr>
          <w:rFonts w:ascii="Times New Roman" w:eastAsia="Times New Roman" w:hAnsi="Times New Roman" w:cs="Times New Roman"/>
          <w:color w:val="auto"/>
          <w:sz w:val="18"/>
          <w:szCs w:val="18"/>
        </w:rPr>
        <w:t>) .</w:t>
      </w:r>
      <w:proofErr w:type="gramEnd"/>
      <w:r w:rsidRPr="00B2747A">
        <w:rPr>
          <w:rFonts w:ascii="Times New Roman" w:eastAsia="Times New Roman" w:hAnsi="Times New Roman" w:cs="Times New Roman"/>
          <w:color w:val="auto"/>
          <w:sz w:val="18"/>
          <w:szCs w:val="18"/>
        </w:rPr>
        <w:t xml:space="preserve"> Each one of these has four subfolders: Aware, Oura, Watch, and Survey. The Watch folder holds raw sensor streams from a Samsung Galaxy Watch Active 2, including </w:t>
      </w:r>
      <w:proofErr w:type="spellStart"/>
      <w:r w:rsidRPr="00B2747A">
        <w:rPr>
          <w:rFonts w:ascii="Times New Roman" w:eastAsia="Times New Roman" w:hAnsi="Times New Roman" w:cs="Times New Roman"/>
          <w:color w:val="auto"/>
          <w:sz w:val="18"/>
          <w:szCs w:val="18"/>
        </w:rPr>
        <w:t>photoplethysmogram</w:t>
      </w:r>
      <w:proofErr w:type="spellEnd"/>
      <w:r w:rsidRPr="00B2747A">
        <w:rPr>
          <w:rFonts w:ascii="Times New Roman" w:eastAsia="Times New Roman" w:hAnsi="Times New Roman" w:cs="Times New Roman"/>
          <w:color w:val="auto"/>
          <w:sz w:val="18"/>
          <w:szCs w:val="18"/>
        </w:rPr>
        <w:t xml:space="preserve"> (PPG), accelerometer, gyroscope, gravity, and barometric pressure signals sampled at 20 </w:t>
      </w:r>
      <w:proofErr w:type="gramStart"/>
      <w:r w:rsidRPr="00B2747A">
        <w:rPr>
          <w:rFonts w:ascii="Times New Roman" w:eastAsia="Times New Roman" w:hAnsi="Times New Roman" w:cs="Times New Roman"/>
          <w:color w:val="auto"/>
          <w:sz w:val="18"/>
          <w:szCs w:val="18"/>
        </w:rPr>
        <w:t>Hz .</w:t>
      </w:r>
      <w:proofErr w:type="gramEnd"/>
      <w:r w:rsidRPr="00B2747A">
        <w:rPr>
          <w:rFonts w:ascii="Times New Roman" w:eastAsia="Times New Roman" w:hAnsi="Times New Roman" w:cs="Times New Roman"/>
          <w:color w:val="auto"/>
          <w:sz w:val="18"/>
          <w:szCs w:val="18"/>
        </w:rPr>
        <w:t xml:space="preserve"> Recordings occurred during 12-minute windows every 2 hours with an additional 30-second PPG that captures when they were asleep. The Oura folder takes data from the Oura Ring v2, spanning sleep architecture (deep, light, REM, latency, efficiency), cardiovascular indicators (resting heart rate, RMSSD, breathing </w:t>
      </w:r>
      <w:r w:rsidRPr="00B2747A">
        <w:rPr>
          <w:rFonts w:ascii="Times New Roman" w:eastAsia="Times New Roman" w:hAnsi="Times New Roman" w:cs="Times New Roman"/>
          <w:color w:val="auto"/>
          <w:sz w:val="18"/>
          <w:szCs w:val="18"/>
        </w:rPr>
        <w:t xml:space="preserve">rate), activity classifications at five-minute resolution, MET-based intensity measures, and composite readiness and activity scores. The Aware folder contains passive smartphone logs captured via the AWARE framework, documenting battery charging cycles, calls and message, notification categories, and screen-on/off events. This was studied to determine the </w:t>
      </w:r>
      <w:proofErr w:type="gramStart"/>
      <w:r w:rsidRPr="00B2747A">
        <w:rPr>
          <w:rFonts w:ascii="Times New Roman" w:eastAsia="Times New Roman" w:hAnsi="Times New Roman" w:cs="Times New Roman"/>
          <w:color w:val="auto"/>
          <w:sz w:val="18"/>
          <w:szCs w:val="18"/>
        </w:rPr>
        <w:t>participants</w:t>
      </w:r>
      <w:proofErr w:type="gramEnd"/>
      <w:r w:rsidRPr="00B2747A">
        <w:rPr>
          <w:rFonts w:ascii="Times New Roman" w:eastAsia="Times New Roman" w:hAnsi="Times New Roman" w:cs="Times New Roman"/>
          <w:color w:val="auto"/>
          <w:sz w:val="18"/>
          <w:szCs w:val="18"/>
        </w:rPr>
        <w:t xml:space="preserve"> social behavior. The Survey folder aggregates self-report data from the </w:t>
      </w:r>
      <w:proofErr w:type="spellStart"/>
      <w:r w:rsidRPr="00B2747A">
        <w:rPr>
          <w:rFonts w:ascii="Times New Roman" w:eastAsia="Times New Roman" w:hAnsi="Times New Roman" w:cs="Times New Roman"/>
          <w:color w:val="auto"/>
          <w:sz w:val="18"/>
          <w:szCs w:val="18"/>
        </w:rPr>
        <w:t>Centralive</w:t>
      </w:r>
      <w:proofErr w:type="spellEnd"/>
      <w:r w:rsidRPr="00B2747A">
        <w:rPr>
          <w:rFonts w:ascii="Times New Roman" w:eastAsia="Times New Roman" w:hAnsi="Times New Roman" w:cs="Times New Roman"/>
          <w:color w:val="auto"/>
          <w:sz w:val="18"/>
          <w:szCs w:val="18"/>
        </w:rPr>
        <w:t xml:space="preserve"> mobile application, including the BDI-II, PHQ-9, PSS-4, SOC-13, Social Connectedness Scale, TWEETS, UCLA Loneliness Scale, and SF-36, administered at baseline, weekly, and/or endpoint. Layered on top are five brief ecological momentary assessments (EMAs) pushed five times daily (8 a.m., 2 p.m., 5 p.m., 8 p.m., 10 p.m.), measuring loneliness, connectedness, isolation, and positive and negative affect on 0–10 scales. </w:t>
      </w:r>
    </w:p>
    <w:p w14:paraId="46B6C3BF" w14:textId="77777777" w:rsidR="00B2747A" w:rsidRPr="00B2747A" w:rsidRDefault="00B2747A" w:rsidP="00B2747A">
      <w:pPr>
        <w:pStyle w:val="MetadataHead"/>
        <w:rPr>
          <w:rFonts w:ascii="Times New Roman" w:eastAsia="Times New Roman" w:hAnsi="Times New Roman" w:cs="Times New Roman"/>
          <w:color w:val="auto"/>
          <w:sz w:val="18"/>
          <w:szCs w:val="18"/>
        </w:rPr>
      </w:pPr>
    </w:p>
    <w:p w14:paraId="6C8048CE" w14:textId="77777777" w:rsidR="00B2747A" w:rsidRPr="00B2747A" w:rsidRDefault="00B2747A" w:rsidP="00B2747A">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 xml:space="preserve">During the data preprocessing stage, the raw multimodal data from the AWARE app, Oura ring, smartwatch sensors, and survey responses were cleaned and transformed into a usable format for analysis. Because the dataset came from multiple sources, each with different structures and timestamp formats, the first step was to standardize all date and time fields. Some timestamps were recorded in seconds, others in milliseconds, and some in text format, so they were all converted into a consistent datetime format and then reduced to a daily level. This allowed data from different devices and sources to be aligned and compared accurately. After standardizing timestamps, feature engineering was performed by aggregating the data into daily summaries. For continuous variables such as heart rate, activity level, and battery usage, daily averages were calculated to capture general trends over time. For event-based data such as notifications, phone calls, messages, and screen usage, daily counts were calculated to </w:t>
      </w:r>
      <w:r w:rsidRPr="00B2747A">
        <w:rPr>
          <w:rFonts w:ascii="Times New Roman" w:eastAsia="Times New Roman" w:hAnsi="Times New Roman" w:cs="Times New Roman"/>
          <w:color w:val="auto"/>
          <w:sz w:val="18"/>
          <w:szCs w:val="18"/>
        </w:rPr>
        <w:lastRenderedPageBreak/>
        <w:t>reflect behavioral patterns. This step was important because it transformed raw, high-frequency data into meaningful features that could be used in machine learning models.</w:t>
      </w:r>
    </w:p>
    <w:p w14:paraId="1075FF8C" w14:textId="77777777" w:rsidR="00B2747A" w:rsidRPr="00B2747A" w:rsidRDefault="00B2747A" w:rsidP="00B2747A">
      <w:pPr>
        <w:pStyle w:val="MetadataHead"/>
        <w:rPr>
          <w:rFonts w:ascii="Times New Roman" w:eastAsia="Times New Roman" w:hAnsi="Times New Roman" w:cs="Times New Roman"/>
          <w:color w:val="auto"/>
          <w:sz w:val="18"/>
          <w:szCs w:val="18"/>
        </w:rPr>
      </w:pPr>
    </w:p>
    <w:p w14:paraId="19D96951" w14:textId="77777777" w:rsidR="00B2747A" w:rsidRPr="00B2747A" w:rsidRDefault="00B2747A" w:rsidP="00B2747A">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Once features were created, the next step was to merge data from all sources into a single dataset. This was done using participant ID and date as the key variables, ensuring that all information for a given participant on a specific day was combined into one row. Because not all participants had complete data across every source, missing values were a major concern. To address this, columns with more than 50% missing values were removed to avoid introducing too much noise into the model. For the remaining features, missing values were filled using median imputation, which is less affected by extreme values compared to mean imputation. Duplicate entries were also removed to ensure that each participant had only one record per day. These preprocessing steps resulted in a clean, structured dataset where each row represents one participant on one day, and each column represents a feature derived from behavioral, physiological, or activity data. This final dataset provided a strong foundation for building predictive models.</w:t>
      </w:r>
    </w:p>
    <w:p w14:paraId="44A9F888" w14:textId="77777777" w:rsidR="00B2747A" w:rsidRPr="00B2747A" w:rsidRDefault="00B2747A" w:rsidP="00B2747A">
      <w:pPr>
        <w:pStyle w:val="MetadataHead"/>
        <w:rPr>
          <w:rFonts w:ascii="Times New Roman" w:eastAsia="Times New Roman" w:hAnsi="Times New Roman" w:cs="Times New Roman"/>
          <w:color w:val="auto"/>
          <w:sz w:val="18"/>
          <w:szCs w:val="18"/>
        </w:rPr>
      </w:pPr>
    </w:p>
    <w:p w14:paraId="47B04469" w14:textId="77777777" w:rsidR="00B2747A" w:rsidRPr="00B2747A" w:rsidRDefault="00B2747A" w:rsidP="00B2747A">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The prediction task for this project was to classify whether a participant was experiencing high or low stress on a given day using the processed multimodal features. Stress labels were obtained from the survey data, specifically from stress-related questionnaires such as the Perceived Stress Scale (PSS). The code was designed to automatically identify relevant survey files by searching for keywords like “stress,” “PSS,” or “perceived stress.” In cases where a direct stress score was not clearly provided, the score was calculated by summing responses from Likert-scale questions (for example, responses ranging from “never” to “very often” were converted into numerical values). This ensured that stress scores could still be extracted even when the data format varied across participants. Once stress scores were identified or calculated, they were aligned with the daily feature dataset using participant ID and date. Only days that contained both feature data and corresponding stress scores were included in the final modeling dataset.</w:t>
      </w:r>
    </w:p>
    <w:p w14:paraId="503D432A" w14:textId="77777777" w:rsidR="00B2747A" w:rsidRPr="00B2747A" w:rsidRDefault="00B2747A" w:rsidP="00B2747A">
      <w:pPr>
        <w:pStyle w:val="MetadataHead"/>
        <w:rPr>
          <w:rFonts w:ascii="Times New Roman" w:eastAsia="Times New Roman" w:hAnsi="Times New Roman" w:cs="Times New Roman"/>
          <w:color w:val="auto"/>
          <w:sz w:val="18"/>
          <w:szCs w:val="18"/>
        </w:rPr>
      </w:pPr>
    </w:p>
    <w:p w14:paraId="5A1E3D01" w14:textId="74FE6900" w:rsidR="00586A35" w:rsidRPr="00A50BB2" w:rsidRDefault="00B2747A" w:rsidP="00C14A4F">
      <w:pPr>
        <w:pStyle w:val="MetadataHead"/>
        <w:rPr>
          <w:rFonts w:ascii="Times New Roman" w:eastAsia="Times New Roman" w:hAnsi="Times New Roman" w:cs="Times New Roman"/>
          <w:color w:val="auto"/>
          <w:sz w:val="18"/>
          <w:szCs w:val="18"/>
        </w:rPr>
      </w:pPr>
      <w:r w:rsidRPr="00B2747A">
        <w:rPr>
          <w:rFonts w:ascii="Times New Roman" w:eastAsia="Times New Roman" w:hAnsi="Times New Roman" w:cs="Times New Roman"/>
          <w:color w:val="auto"/>
          <w:sz w:val="18"/>
          <w:szCs w:val="18"/>
        </w:rPr>
        <w:t>To convert this into a supervised machine learning problem, a binary classification approach was used. The median stress score across all participants was calculated and used as a threshold to divide the data into two groups. Stress scores greater than or equal to the median were labeled as high stress (1), while scores below the median were labeled as low stress (0). This method ensured that the dataset remained relatively balanced between the two classes, which is important for training effective machine learning models. The final modeling dataset therefore consisted of input features representing daily behavioral, physiological, and activity patterns, along with a target variable indicating stress level. This setup allowed models to learn relationships between daily habits, physical signals, and reported stress levels, ultimately enabling predictions of stress based on real-world multimodal data.</w:t>
      </w:r>
    </w:p>
    <w:p w14:paraId="534A6C42" w14:textId="77777777" w:rsidR="00A50BB2" w:rsidRPr="005F2D53" w:rsidRDefault="00A50BB2" w:rsidP="00C14A4F">
      <w:pPr>
        <w:pStyle w:val="MetadataHead"/>
        <w:rPr>
          <w:color w:val="auto"/>
          <w:sz w:val="14"/>
          <w:szCs w:val="14"/>
          <w14:ligatures w14:val="standard"/>
        </w:rPr>
      </w:pPr>
    </w:p>
    <w:p w14:paraId="048280EC" w14:textId="77777777" w:rsidR="00A50BB2" w:rsidRDefault="00A50BB2" w:rsidP="00A50BB2">
      <w:pPr>
        <w:pStyle w:val="MetadataHead"/>
        <w:rPr>
          <w:rFonts w:ascii="Times New Roman" w:hAnsi="Times New Roman" w:cs="Times New Roman"/>
          <w:color w:val="000000" w:themeColor="text1"/>
          <w:sz w:val="18"/>
          <w:szCs w:val="18"/>
        </w:rPr>
      </w:pPr>
      <w:r w:rsidRPr="00A50BB2">
        <w:rPr>
          <w:rFonts w:ascii="Times New Roman" w:hAnsi="Times New Roman" w:cs="Times New Roman"/>
          <w:color w:val="000000" w:themeColor="text1"/>
          <w:sz w:val="18"/>
          <w:szCs w:val="18"/>
        </w:rPr>
        <w:t xml:space="preserve">For the machine learning stage of this project, four supervised classification models were trained and compared: Support Vector Machine (SVM), Random Forest, </w:t>
      </w:r>
      <w:proofErr w:type="spellStart"/>
      <w:r w:rsidRPr="00A50BB2">
        <w:rPr>
          <w:rFonts w:ascii="Times New Roman" w:hAnsi="Times New Roman" w:cs="Times New Roman"/>
          <w:color w:val="000000" w:themeColor="text1"/>
          <w:sz w:val="18"/>
          <w:szCs w:val="18"/>
        </w:rPr>
        <w:t>XGBoost</w:t>
      </w:r>
      <w:proofErr w:type="spellEnd"/>
      <w:r w:rsidRPr="00A50BB2">
        <w:rPr>
          <w:rFonts w:ascii="Times New Roman" w:hAnsi="Times New Roman" w:cs="Times New Roman"/>
          <w:color w:val="000000" w:themeColor="text1"/>
          <w:sz w:val="18"/>
          <w:szCs w:val="18"/>
        </w:rPr>
        <w:t xml:space="preserve">, and a Neural Network. These models were selected because the project required comparing multiple approaches for predicting a mental well-being indicator from multimodal health data, and these four methods represent different but commonly used strategies for classification on structured datasets. In this study, the goal was to predict whether a participant was experiencing high stress or low stress using behavioral, physiological, and activity-related features derived from the processed daily dataset. The assignment specifically required the use of these four models, making them the foundation of the model comparison stage. </w:t>
      </w:r>
    </w:p>
    <w:p w14:paraId="2E3BF0C5" w14:textId="77777777" w:rsidR="00A50BB2" w:rsidRPr="00A50BB2" w:rsidRDefault="00A50BB2" w:rsidP="00A50BB2">
      <w:pPr>
        <w:pStyle w:val="MetadataHead"/>
        <w:rPr>
          <w:rFonts w:ascii="Times New Roman" w:hAnsi="Times New Roman" w:cs="Times New Roman"/>
          <w:color w:val="000000" w:themeColor="text1"/>
          <w:sz w:val="18"/>
          <w:szCs w:val="18"/>
        </w:rPr>
      </w:pPr>
    </w:p>
    <w:p w14:paraId="1D988D04" w14:textId="77777777" w:rsidR="00A50BB2" w:rsidRDefault="00A50BB2" w:rsidP="00A50BB2">
      <w:pPr>
        <w:pStyle w:val="MetadataHead"/>
        <w:rPr>
          <w:rFonts w:ascii="Times New Roman" w:hAnsi="Times New Roman" w:cs="Times New Roman"/>
          <w:color w:val="000000" w:themeColor="text1"/>
          <w:sz w:val="18"/>
          <w:szCs w:val="18"/>
        </w:rPr>
      </w:pPr>
      <w:r w:rsidRPr="00A50BB2">
        <w:rPr>
          <w:rFonts w:ascii="Times New Roman" w:hAnsi="Times New Roman" w:cs="Times New Roman"/>
          <w:color w:val="000000" w:themeColor="text1"/>
          <w:sz w:val="18"/>
          <w:szCs w:val="18"/>
        </w:rPr>
        <w:t xml:space="preserve">The Support Vector Machine was included because it is a strong classifier for binary prediction tasks, especially when the input contains many features collected from different sources. Since this project combined variables from smartphone logs, wearable sensors, and survey-based stress labels, SVM provided a useful baseline for determining whether the two stress classes could be separated in feature space. Random Forest was chosen because it is an ensemble model that can capture nonlinear relationships and interactions between features without requiring the strict assumptions of simpler linear methods. This was especially relevant for multimodal health data, where stress may be influenced by combinations of sleep, activity, phone usage, and physiological measurements rather than by a single variable alone. </w:t>
      </w:r>
      <w:proofErr w:type="spellStart"/>
      <w:r w:rsidRPr="00A50BB2">
        <w:rPr>
          <w:rFonts w:ascii="Times New Roman" w:hAnsi="Times New Roman" w:cs="Times New Roman"/>
          <w:color w:val="000000" w:themeColor="text1"/>
          <w:sz w:val="18"/>
          <w:szCs w:val="18"/>
        </w:rPr>
        <w:t>XGBoost</w:t>
      </w:r>
      <w:proofErr w:type="spellEnd"/>
      <w:r w:rsidRPr="00A50BB2">
        <w:rPr>
          <w:rFonts w:ascii="Times New Roman" w:hAnsi="Times New Roman" w:cs="Times New Roman"/>
          <w:color w:val="000000" w:themeColor="text1"/>
          <w:sz w:val="18"/>
          <w:szCs w:val="18"/>
        </w:rPr>
        <w:t xml:space="preserve"> was included because it is a boosted tree model known for strong predictive performance on tabular data and for its ability to model more complex patterns efficiently. Finally, a Neural Network was used to test whether a more flexible learning approach could identify hidden relationships across the multimodal feature set that traditional models might miss. Together, these four models provided a broad comparison of linear, ensemble, boosted, and nonlinear learning methods. </w:t>
      </w:r>
    </w:p>
    <w:p w14:paraId="67921909" w14:textId="77777777" w:rsidR="00A50BB2" w:rsidRPr="00A50BB2" w:rsidRDefault="00A50BB2" w:rsidP="00A50BB2">
      <w:pPr>
        <w:pStyle w:val="MetadataHead"/>
        <w:rPr>
          <w:rFonts w:ascii="Times New Roman" w:hAnsi="Times New Roman" w:cs="Times New Roman"/>
          <w:color w:val="000000" w:themeColor="text1"/>
          <w:sz w:val="18"/>
          <w:szCs w:val="18"/>
        </w:rPr>
      </w:pPr>
    </w:p>
    <w:p w14:paraId="1A6AB64E" w14:textId="77777777" w:rsidR="00A50BB2" w:rsidRDefault="00A50BB2" w:rsidP="00A50BB2">
      <w:pPr>
        <w:pStyle w:val="MetadataHead"/>
        <w:rPr>
          <w:rFonts w:ascii="Times New Roman" w:hAnsi="Times New Roman" w:cs="Times New Roman"/>
          <w:color w:val="000000" w:themeColor="text1"/>
          <w:sz w:val="18"/>
          <w:szCs w:val="18"/>
        </w:rPr>
      </w:pPr>
      <w:r w:rsidRPr="00A50BB2">
        <w:rPr>
          <w:rFonts w:ascii="Times New Roman" w:hAnsi="Times New Roman" w:cs="Times New Roman"/>
          <w:color w:val="000000" w:themeColor="text1"/>
          <w:sz w:val="18"/>
          <w:szCs w:val="18"/>
        </w:rPr>
        <w:t xml:space="preserve">The purpose of Task 5 was not only to train these models, but also to compare how well different machine learning approaches could learn relationships between daily multimodal features and stress level. Because the dataset combines several sources of human behavior and physiology, it was important to test models that make different assumptions about the data. SVM emphasizes separation between classes, Random Forest captures nonlinear feature interactions, </w:t>
      </w:r>
      <w:proofErr w:type="spellStart"/>
      <w:r w:rsidRPr="00A50BB2">
        <w:rPr>
          <w:rFonts w:ascii="Times New Roman" w:hAnsi="Times New Roman" w:cs="Times New Roman"/>
          <w:color w:val="000000" w:themeColor="text1"/>
          <w:sz w:val="18"/>
          <w:szCs w:val="18"/>
        </w:rPr>
        <w:t>XGBoost</w:t>
      </w:r>
      <w:proofErr w:type="spellEnd"/>
      <w:r w:rsidRPr="00A50BB2">
        <w:rPr>
          <w:rFonts w:ascii="Times New Roman" w:hAnsi="Times New Roman" w:cs="Times New Roman"/>
          <w:color w:val="000000" w:themeColor="text1"/>
          <w:sz w:val="18"/>
          <w:szCs w:val="18"/>
        </w:rPr>
        <w:t xml:space="preserve"> improves prediction through boosting, and the Neural Network attempts to learn more complex patterns directly from the feature space. Comparing these models provided a stronger analysis than relying on only one classifier, and it created the basis for the evaluation and result analysis performed in the following sections of the project.</w:t>
      </w:r>
    </w:p>
    <w:p w14:paraId="640C7CC4" w14:textId="77777777" w:rsidR="00A50BB2" w:rsidRDefault="00A50BB2" w:rsidP="00A50BB2">
      <w:pPr>
        <w:pStyle w:val="MetadataHead"/>
        <w:rPr>
          <w:rFonts w:ascii="Times New Roman" w:hAnsi="Times New Roman" w:cs="Times New Roman"/>
          <w:color w:val="000000" w:themeColor="text1"/>
          <w:sz w:val="18"/>
          <w:szCs w:val="18"/>
        </w:rPr>
      </w:pPr>
    </w:p>
    <w:p w14:paraId="0C534DB3" w14:textId="49646539" w:rsidR="00A50BB2" w:rsidRPr="00A50BB2" w:rsidRDefault="00A50BB2" w:rsidP="00A50BB2">
      <w:pPr>
        <w:pStyle w:val="MetadataHead"/>
        <w:rPr>
          <w:rFonts w:ascii="Times New Roman" w:hAnsi="Times New Roman" w:cs="Times New Roman"/>
          <w:color w:val="000000" w:themeColor="text1"/>
          <w:sz w:val="18"/>
          <w:szCs w:val="18"/>
        </w:rPr>
      </w:pPr>
      <w:r w:rsidRPr="00A50BB2">
        <w:rPr>
          <w:rFonts w:ascii="Times New Roman" w:hAnsi="Times New Roman" w:cs="Times New Roman"/>
          <w:color w:val="000000" w:themeColor="text1"/>
          <w:sz w:val="18"/>
          <w:szCs w:val="18"/>
        </w:rPr>
        <w:t xml:space="preserve">The results showed that all four models performed reasonably well on the binary stress-classification task, but </w:t>
      </w:r>
      <w:proofErr w:type="spellStart"/>
      <w:r w:rsidRPr="00A50BB2">
        <w:rPr>
          <w:rFonts w:ascii="Times New Roman" w:hAnsi="Times New Roman" w:cs="Times New Roman"/>
          <w:color w:val="000000" w:themeColor="text1"/>
          <w:sz w:val="18"/>
          <w:szCs w:val="18"/>
        </w:rPr>
        <w:t>XGBoost</w:t>
      </w:r>
      <w:proofErr w:type="spellEnd"/>
      <w:r w:rsidRPr="00A50BB2">
        <w:rPr>
          <w:rFonts w:ascii="Times New Roman" w:hAnsi="Times New Roman" w:cs="Times New Roman"/>
          <w:color w:val="000000" w:themeColor="text1"/>
          <w:sz w:val="18"/>
          <w:szCs w:val="18"/>
        </w:rPr>
        <w:t xml:space="preserve"> produced the strongest overall performance. On the test split, </w:t>
      </w:r>
      <w:proofErr w:type="spellStart"/>
      <w:r w:rsidRPr="00A50BB2">
        <w:rPr>
          <w:rFonts w:ascii="Times New Roman" w:hAnsi="Times New Roman" w:cs="Times New Roman"/>
          <w:color w:val="000000" w:themeColor="text1"/>
          <w:sz w:val="18"/>
          <w:szCs w:val="18"/>
        </w:rPr>
        <w:t>XGBoost</w:t>
      </w:r>
      <w:proofErr w:type="spellEnd"/>
      <w:r w:rsidRPr="00A50BB2">
        <w:rPr>
          <w:rFonts w:ascii="Times New Roman" w:hAnsi="Times New Roman" w:cs="Times New Roman"/>
          <w:color w:val="000000" w:themeColor="text1"/>
          <w:sz w:val="18"/>
          <w:szCs w:val="18"/>
        </w:rPr>
        <w:t xml:space="preserve"> achieved an accuracy of 0.818, precision of 0.842, recall of 0.941, F1 score of 0.889, and ROC-AUC of 0.729. The Neural </w:t>
      </w:r>
      <w:r w:rsidRPr="00A50BB2">
        <w:rPr>
          <w:rFonts w:ascii="Times New Roman" w:hAnsi="Times New Roman" w:cs="Times New Roman"/>
          <w:color w:val="000000" w:themeColor="text1"/>
          <w:sz w:val="18"/>
          <w:szCs w:val="18"/>
        </w:rPr>
        <w:lastRenderedPageBreak/>
        <w:t xml:space="preserve">Network matched </w:t>
      </w:r>
      <w:proofErr w:type="spellStart"/>
      <w:r w:rsidRPr="00A50BB2">
        <w:rPr>
          <w:rFonts w:ascii="Times New Roman" w:hAnsi="Times New Roman" w:cs="Times New Roman"/>
          <w:color w:val="000000" w:themeColor="text1"/>
          <w:sz w:val="18"/>
          <w:szCs w:val="18"/>
        </w:rPr>
        <w:t>XGBoost’s</w:t>
      </w:r>
      <w:proofErr w:type="spellEnd"/>
      <w:r w:rsidRPr="00A50BB2">
        <w:rPr>
          <w:rFonts w:ascii="Times New Roman" w:hAnsi="Times New Roman" w:cs="Times New Roman"/>
          <w:color w:val="000000" w:themeColor="text1"/>
          <w:sz w:val="18"/>
          <w:szCs w:val="18"/>
        </w:rPr>
        <w:t xml:space="preserve"> accuracy at 0.818 and produced a very similar F1 score of 0.882, showing that it was also effective at identifying stress patterns in the multimodal feature set. SVM and Random Forest both achieved slightly lower accuracy values of 0.773, though SVM reached the highest recall at 1.000, meaning it identified all high-stress cases in the test set at the cost of somewhat lower precision. The final modeling dataset contained 110 rows and 84 columns, derived from a much larger cleaned daily feature table of 1,738 rows and 82 columns, suggesting that the final prediction task was limited by the availability of stress labels rather than by feature extraction itself. Overall, the results indicate that boosted and neural models were slightly better able to capture the relationship between daily behavioral and physiological features and reported stress level, while all four models showed that the multimodal dataset contains useful predictive signal.</w:t>
      </w:r>
    </w:p>
    <w:p w14:paraId="5848CCDB" w14:textId="6831CD9B" w:rsidR="4D0E3655" w:rsidRDefault="4D0E3655" w:rsidP="4D0E3655">
      <w:pPr>
        <w:pStyle w:val="MetadataHead"/>
      </w:pPr>
    </w:p>
    <w:sectPr w:rsidR="4D0E3655" w:rsidSect="004B1871">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E1370" w14:textId="77777777" w:rsidR="00B41786" w:rsidRDefault="00B41786">
      <w:r>
        <w:separator/>
      </w:r>
    </w:p>
  </w:endnote>
  <w:endnote w:type="continuationSeparator" w:id="0">
    <w:p w14:paraId="495040B8" w14:textId="77777777" w:rsidR="00B41786" w:rsidRDefault="00B41786">
      <w:r>
        <w:continuationSeparator/>
      </w:r>
    </w:p>
  </w:endnote>
  <w:endnote w:type="continuationNotice" w:id="1">
    <w:p w14:paraId="081227E5" w14:textId="77777777" w:rsidR="00B41786" w:rsidRDefault="00B41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5C7" w14:textId="77777777" w:rsidR="00586A35" w:rsidRPr="00586A35" w:rsidRDefault="00586A35" w:rsidP="00586A35">
    <w:pPr>
      <w:pStyle w:val="Footer"/>
      <w:rPr>
        <w:rStyle w:val="PageNumber"/>
        <w:rFonts w:ascii="Linux Biolinum" w:hAnsi="Linux Biolinum" w:cs="Linux Biolinum"/>
      </w:rPr>
    </w:pPr>
  </w:p>
  <w:p w14:paraId="483B39B8"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9433"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F46C" w14:textId="77777777" w:rsidR="00B41786" w:rsidRDefault="00B41786">
      <w:r>
        <w:separator/>
      </w:r>
    </w:p>
  </w:footnote>
  <w:footnote w:type="continuationSeparator" w:id="0">
    <w:p w14:paraId="317602F2" w14:textId="77777777" w:rsidR="00B41786" w:rsidRDefault="00B41786">
      <w:r>
        <w:continuationSeparator/>
      </w:r>
    </w:p>
  </w:footnote>
  <w:footnote w:type="continuationNotice" w:id="1">
    <w:p w14:paraId="3748F19E" w14:textId="77777777" w:rsidR="00B41786" w:rsidRDefault="00B417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307B5703" w14:textId="77777777" w:rsidTr="7279E096">
      <w:tc>
        <w:tcPr>
          <w:tcW w:w="2500" w:type="pct"/>
          <w:vAlign w:val="center"/>
        </w:tcPr>
        <w:p w14:paraId="0803195F" w14:textId="77777777" w:rsidR="00586A35" w:rsidRPr="009C13D6" w:rsidRDefault="7279E096" w:rsidP="00586A35">
          <w:pPr>
            <w:pStyle w:val="Header"/>
            <w:tabs>
              <w:tab w:val="clear" w:pos="4320"/>
              <w:tab w:val="clear" w:pos="8640"/>
            </w:tabs>
            <w:jc w:val="left"/>
            <w:rPr>
              <w:rFonts w:ascii="Linux Biolinum" w:hAnsi="Linux Biolinum" w:cs="Linux Biolinum"/>
              <w:lang w:val="es-ES"/>
            </w:rPr>
          </w:pPr>
          <w:r w:rsidRPr="00FF7B39">
            <w:rPr>
              <w:rFonts w:ascii="Linux Biolinum" w:hAnsi="Linux Biolinum" w:cs="Linux Biolinum"/>
              <w:lang w:val="es-ES"/>
            </w:rPr>
            <w:t>WOODSTOCK’18, June, 2018, El Paso, Texas USA</w:t>
          </w:r>
        </w:p>
      </w:tc>
      <w:tc>
        <w:tcPr>
          <w:tcW w:w="2500" w:type="pct"/>
          <w:vAlign w:val="center"/>
        </w:tcPr>
        <w:p w14:paraId="79F11338" w14:textId="77777777" w:rsidR="00586A35" w:rsidRPr="00586A35" w:rsidRDefault="7279E096" w:rsidP="00586A35">
          <w:pPr>
            <w:pStyle w:val="Header"/>
            <w:tabs>
              <w:tab w:val="clear" w:pos="4320"/>
              <w:tab w:val="clear" w:pos="8640"/>
            </w:tabs>
            <w:jc w:val="right"/>
            <w:rPr>
              <w:rFonts w:ascii="Linux Biolinum" w:hAnsi="Linux Biolinum" w:cs="Linux Biolinum"/>
            </w:rPr>
          </w:pPr>
          <w:r w:rsidRPr="7279E096">
            <w:rPr>
              <w:rFonts w:ascii="Linux Biolinum" w:hAnsi="Linux Biolinum" w:cs="Linux Biolinum"/>
            </w:rPr>
            <w:t>F. Surname et al.</w:t>
          </w:r>
        </w:p>
      </w:tc>
    </w:tr>
  </w:tbl>
  <w:p w14:paraId="06C5D7C0"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FF7B39" w14:paraId="7544922B" w14:textId="77777777" w:rsidTr="7279E096">
      <w:tc>
        <w:tcPr>
          <w:tcW w:w="2500" w:type="pct"/>
          <w:vAlign w:val="center"/>
        </w:tcPr>
        <w:p w14:paraId="689B045B" w14:textId="77777777" w:rsidR="00586A35" w:rsidRPr="00586A35" w:rsidRDefault="7279E096" w:rsidP="00586A35">
          <w:pPr>
            <w:pStyle w:val="Header"/>
            <w:tabs>
              <w:tab w:val="clear" w:pos="4320"/>
              <w:tab w:val="clear" w:pos="8640"/>
            </w:tabs>
            <w:jc w:val="left"/>
            <w:rPr>
              <w:rFonts w:ascii="Linux Biolinum" w:hAnsi="Linux Biolinum" w:cs="Linux Biolinum"/>
            </w:rPr>
          </w:pPr>
          <w:r w:rsidRPr="7279E096">
            <w:rPr>
              <w:rFonts w:ascii="Linux Biolinum" w:hAnsi="Linux Biolinum" w:cs="Linux Biolinum"/>
            </w:rPr>
            <w:t>Insert Your Title Here</w:t>
          </w:r>
        </w:p>
      </w:tc>
      <w:tc>
        <w:tcPr>
          <w:tcW w:w="2500" w:type="pct"/>
          <w:vAlign w:val="center"/>
        </w:tcPr>
        <w:p w14:paraId="1E030787" w14:textId="77777777" w:rsidR="00586A35" w:rsidRPr="009C13D6" w:rsidRDefault="7279E096" w:rsidP="00586A35">
          <w:pPr>
            <w:pStyle w:val="Header"/>
            <w:tabs>
              <w:tab w:val="clear" w:pos="4320"/>
              <w:tab w:val="clear" w:pos="8640"/>
            </w:tabs>
            <w:jc w:val="right"/>
            <w:rPr>
              <w:rFonts w:ascii="Linux Biolinum" w:hAnsi="Linux Biolinum" w:cs="Linux Biolinum"/>
              <w:lang w:val="es-ES"/>
            </w:rPr>
          </w:pPr>
          <w:r w:rsidRPr="00FF7B39">
            <w:rPr>
              <w:rFonts w:ascii="Linux Biolinum" w:hAnsi="Linux Biolinum" w:cs="Linux Biolinum"/>
              <w:lang w:val="es-ES"/>
            </w:rPr>
            <w:t>WOODSTOCK’18, June, 2018, El Paso, Texas USA</w:t>
          </w:r>
        </w:p>
      </w:tc>
    </w:tr>
  </w:tbl>
  <w:p w14:paraId="62A86A70" w14:textId="77777777" w:rsidR="002B01E4" w:rsidRPr="009C13D6" w:rsidRDefault="002B01E4" w:rsidP="00586A35">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8A641C2"/>
    <w:multiLevelType w:val="multilevel"/>
    <w:tmpl w:val="FFB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305282">
    <w:abstractNumId w:val="29"/>
  </w:num>
  <w:num w:numId="2" w16cid:durableId="243078701">
    <w:abstractNumId w:val="14"/>
  </w:num>
  <w:num w:numId="3" w16cid:durableId="1813327060">
    <w:abstractNumId w:val="10"/>
  </w:num>
  <w:num w:numId="4" w16cid:durableId="747268637">
    <w:abstractNumId w:val="27"/>
  </w:num>
  <w:num w:numId="5" w16cid:durableId="1091513482">
    <w:abstractNumId w:val="19"/>
  </w:num>
  <w:num w:numId="6" w16cid:durableId="1822231968">
    <w:abstractNumId w:val="15"/>
  </w:num>
  <w:num w:numId="7" w16cid:durableId="1654682105">
    <w:abstractNumId w:val="25"/>
  </w:num>
  <w:num w:numId="8" w16cid:durableId="1417675804">
    <w:abstractNumId w:val="21"/>
  </w:num>
  <w:num w:numId="9" w16cid:durableId="551113042">
    <w:abstractNumId w:val="24"/>
  </w:num>
  <w:num w:numId="10" w16cid:durableId="2105957599">
    <w:abstractNumId w:val="9"/>
  </w:num>
  <w:num w:numId="11" w16cid:durableId="351807919">
    <w:abstractNumId w:val="7"/>
  </w:num>
  <w:num w:numId="12" w16cid:durableId="1793481087">
    <w:abstractNumId w:val="6"/>
  </w:num>
  <w:num w:numId="13" w16cid:durableId="715131380">
    <w:abstractNumId w:val="5"/>
  </w:num>
  <w:num w:numId="14" w16cid:durableId="848565422">
    <w:abstractNumId w:val="4"/>
  </w:num>
  <w:num w:numId="15" w16cid:durableId="259339925">
    <w:abstractNumId w:val="8"/>
  </w:num>
  <w:num w:numId="16" w16cid:durableId="439645282">
    <w:abstractNumId w:val="3"/>
  </w:num>
  <w:num w:numId="17" w16cid:durableId="2102142731">
    <w:abstractNumId w:val="2"/>
  </w:num>
  <w:num w:numId="18" w16cid:durableId="1436362598">
    <w:abstractNumId w:val="1"/>
  </w:num>
  <w:num w:numId="19" w16cid:durableId="267321873">
    <w:abstractNumId w:val="0"/>
  </w:num>
  <w:num w:numId="20" w16cid:durableId="997075772">
    <w:abstractNumId w:val="20"/>
  </w:num>
  <w:num w:numId="21" w16cid:durableId="367147626">
    <w:abstractNumId w:val="23"/>
  </w:num>
  <w:num w:numId="22" w16cid:durableId="691109323">
    <w:abstractNumId w:val="30"/>
  </w:num>
  <w:num w:numId="23" w16cid:durableId="408577162">
    <w:abstractNumId w:val="13"/>
  </w:num>
  <w:num w:numId="24" w16cid:durableId="786781634">
    <w:abstractNumId w:val="26"/>
  </w:num>
  <w:num w:numId="25" w16cid:durableId="1569488850">
    <w:abstractNumId w:val="22"/>
  </w:num>
  <w:num w:numId="26" w16cid:durableId="1776099934">
    <w:abstractNumId w:val="16"/>
  </w:num>
  <w:num w:numId="27" w16cid:durableId="7279172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0825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0184455">
    <w:abstractNumId w:val="17"/>
  </w:num>
  <w:num w:numId="30" w16cid:durableId="1700273755">
    <w:abstractNumId w:val="12"/>
  </w:num>
  <w:num w:numId="31" w16cid:durableId="1968466912">
    <w:abstractNumId w:val="11"/>
  </w:num>
  <w:num w:numId="32" w16cid:durableId="1620377603">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15B66"/>
    <w:rsid w:val="00023594"/>
    <w:rsid w:val="00035FAD"/>
    <w:rsid w:val="0004003D"/>
    <w:rsid w:val="0004060C"/>
    <w:rsid w:val="00041330"/>
    <w:rsid w:val="00043CCC"/>
    <w:rsid w:val="00045252"/>
    <w:rsid w:val="00047398"/>
    <w:rsid w:val="00050EEF"/>
    <w:rsid w:val="00052A1A"/>
    <w:rsid w:val="00052C34"/>
    <w:rsid w:val="000531BB"/>
    <w:rsid w:val="00056777"/>
    <w:rsid w:val="00062D29"/>
    <w:rsid w:val="00064701"/>
    <w:rsid w:val="00067DD7"/>
    <w:rsid w:val="000713CD"/>
    <w:rsid w:val="00072E69"/>
    <w:rsid w:val="000733AF"/>
    <w:rsid w:val="0007392C"/>
    <w:rsid w:val="000739F9"/>
    <w:rsid w:val="00077680"/>
    <w:rsid w:val="0008037D"/>
    <w:rsid w:val="00080E27"/>
    <w:rsid w:val="000819C0"/>
    <w:rsid w:val="0008431E"/>
    <w:rsid w:val="00092450"/>
    <w:rsid w:val="00095643"/>
    <w:rsid w:val="000A4B40"/>
    <w:rsid w:val="000A5938"/>
    <w:rsid w:val="000B0F53"/>
    <w:rsid w:val="000B5FB9"/>
    <w:rsid w:val="000C050B"/>
    <w:rsid w:val="000C37D1"/>
    <w:rsid w:val="000C53FE"/>
    <w:rsid w:val="000C6DE5"/>
    <w:rsid w:val="000C7347"/>
    <w:rsid w:val="000D30A7"/>
    <w:rsid w:val="000D5248"/>
    <w:rsid w:val="000E118B"/>
    <w:rsid w:val="000E278E"/>
    <w:rsid w:val="000E5138"/>
    <w:rsid w:val="000E571D"/>
    <w:rsid w:val="000E64FC"/>
    <w:rsid w:val="000E77C5"/>
    <w:rsid w:val="000E7A87"/>
    <w:rsid w:val="000F3E8D"/>
    <w:rsid w:val="000F6090"/>
    <w:rsid w:val="000F73E4"/>
    <w:rsid w:val="000F77F4"/>
    <w:rsid w:val="00101241"/>
    <w:rsid w:val="001012F9"/>
    <w:rsid w:val="001041A3"/>
    <w:rsid w:val="0010534D"/>
    <w:rsid w:val="00106986"/>
    <w:rsid w:val="00112BD9"/>
    <w:rsid w:val="0011559F"/>
    <w:rsid w:val="00116B0E"/>
    <w:rsid w:val="00125AC6"/>
    <w:rsid w:val="00127D30"/>
    <w:rsid w:val="00131027"/>
    <w:rsid w:val="0013113A"/>
    <w:rsid w:val="001314CF"/>
    <w:rsid w:val="00133870"/>
    <w:rsid w:val="001363F5"/>
    <w:rsid w:val="0013667B"/>
    <w:rsid w:val="00140C02"/>
    <w:rsid w:val="00141A17"/>
    <w:rsid w:val="0014244B"/>
    <w:rsid w:val="00142FEA"/>
    <w:rsid w:val="00145355"/>
    <w:rsid w:val="001453E7"/>
    <w:rsid w:val="00145419"/>
    <w:rsid w:val="00145486"/>
    <w:rsid w:val="001463F0"/>
    <w:rsid w:val="00152510"/>
    <w:rsid w:val="001566AE"/>
    <w:rsid w:val="00157031"/>
    <w:rsid w:val="0016211D"/>
    <w:rsid w:val="00170C37"/>
    <w:rsid w:val="001751F7"/>
    <w:rsid w:val="00176398"/>
    <w:rsid w:val="00193445"/>
    <w:rsid w:val="001961CD"/>
    <w:rsid w:val="001A06AF"/>
    <w:rsid w:val="001A43B1"/>
    <w:rsid w:val="001A5406"/>
    <w:rsid w:val="001A71BB"/>
    <w:rsid w:val="001B29D6"/>
    <w:rsid w:val="001C58F0"/>
    <w:rsid w:val="001C7A6B"/>
    <w:rsid w:val="001D4378"/>
    <w:rsid w:val="001D5887"/>
    <w:rsid w:val="001E242E"/>
    <w:rsid w:val="001E2720"/>
    <w:rsid w:val="001E2E63"/>
    <w:rsid w:val="001E4276"/>
    <w:rsid w:val="001E58A1"/>
    <w:rsid w:val="001E71D7"/>
    <w:rsid w:val="00200C15"/>
    <w:rsid w:val="0020294A"/>
    <w:rsid w:val="00205989"/>
    <w:rsid w:val="00213A1B"/>
    <w:rsid w:val="002233F8"/>
    <w:rsid w:val="00231D66"/>
    <w:rsid w:val="0023488E"/>
    <w:rsid w:val="00234CA5"/>
    <w:rsid w:val="0024025F"/>
    <w:rsid w:val="00245119"/>
    <w:rsid w:val="00246E09"/>
    <w:rsid w:val="00246EF4"/>
    <w:rsid w:val="00250970"/>
    <w:rsid w:val="00250A80"/>
    <w:rsid w:val="00250FEF"/>
    <w:rsid w:val="00252596"/>
    <w:rsid w:val="0025553C"/>
    <w:rsid w:val="002638A3"/>
    <w:rsid w:val="00264B6B"/>
    <w:rsid w:val="00270347"/>
    <w:rsid w:val="0027195D"/>
    <w:rsid w:val="002738DA"/>
    <w:rsid w:val="00282789"/>
    <w:rsid w:val="00282F82"/>
    <w:rsid w:val="00290DF5"/>
    <w:rsid w:val="00291D28"/>
    <w:rsid w:val="00292645"/>
    <w:rsid w:val="0029583F"/>
    <w:rsid w:val="00296A81"/>
    <w:rsid w:val="002A17A6"/>
    <w:rsid w:val="002A517A"/>
    <w:rsid w:val="002A6FB2"/>
    <w:rsid w:val="002B01E4"/>
    <w:rsid w:val="002B1F59"/>
    <w:rsid w:val="002C163D"/>
    <w:rsid w:val="002C4288"/>
    <w:rsid w:val="002C59C9"/>
    <w:rsid w:val="002D26C4"/>
    <w:rsid w:val="002E12DE"/>
    <w:rsid w:val="002E1B64"/>
    <w:rsid w:val="002E2856"/>
    <w:rsid w:val="002F069E"/>
    <w:rsid w:val="002F2289"/>
    <w:rsid w:val="002F2EB2"/>
    <w:rsid w:val="002F311E"/>
    <w:rsid w:val="002F379A"/>
    <w:rsid w:val="002F6892"/>
    <w:rsid w:val="003013C8"/>
    <w:rsid w:val="00301545"/>
    <w:rsid w:val="00302E34"/>
    <w:rsid w:val="00303FAD"/>
    <w:rsid w:val="0030436C"/>
    <w:rsid w:val="003057B1"/>
    <w:rsid w:val="00307501"/>
    <w:rsid w:val="00312B73"/>
    <w:rsid w:val="00317850"/>
    <w:rsid w:val="003216D1"/>
    <w:rsid w:val="00321DDC"/>
    <w:rsid w:val="00321EAF"/>
    <w:rsid w:val="0032775A"/>
    <w:rsid w:val="003310D9"/>
    <w:rsid w:val="0033342D"/>
    <w:rsid w:val="003342CD"/>
    <w:rsid w:val="00336D12"/>
    <w:rsid w:val="003403A7"/>
    <w:rsid w:val="0034235E"/>
    <w:rsid w:val="003515DA"/>
    <w:rsid w:val="003530D8"/>
    <w:rsid w:val="00356296"/>
    <w:rsid w:val="00356475"/>
    <w:rsid w:val="00357671"/>
    <w:rsid w:val="00371C16"/>
    <w:rsid w:val="00373175"/>
    <w:rsid w:val="0037572A"/>
    <w:rsid w:val="00376CCC"/>
    <w:rsid w:val="0038080D"/>
    <w:rsid w:val="00386C79"/>
    <w:rsid w:val="00386D67"/>
    <w:rsid w:val="00390853"/>
    <w:rsid w:val="00392395"/>
    <w:rsid w:val="003936B1"/>
    <w:rsid w:val="003944CF"/>
    <w:rsid w:val="003A0435"/>
    <w:rsid w:val="003A1ABD"/>
    <w:rsid w:val="003B1CA3"/>
    <w:rsid w:val="003B44F3"/>
    <w:rsid w:val="003B5F3C"/>
    <w:rsid w:val="003C3338"/>
    <w:rsid w:val="003D0DD2"/>
    <w:rsid w:val="003D544B"/>
    <w:rsid w:val="003D7001"/>
    <w:rsid w:val="003E6247"/>
    <w:rsid w:val="003E6635"/>
    <w:rsid w:val="003F07BE"/>
    <w:rsid w:val="003F3DDA"/>
    <w:rsid w:val="003F4297"/>
    <w:rsid w:val="003F5DAE"/>
    <w:rsid w:val="003F5F3D"/>
    <w:rsid w:val="003F7CA2"/>
    <w:rsid w:val="00402485"/>
    <w:rsid w:val="004128EE"/>
    <w:rsid w:val="00422E9E"/>
    <w:rsid w:val="00427C7D"/>
    <w:rsid w:val="00431156"/>
    <w:rsid w:val="00431CB0"/>
    <w:rsid w:val="0043529D"/>
    <w:rsid w:val="004378A3"/>
    <w:rsid w:val="00444789"/>
    <w:rsid w:val="00451782"/>
    <w:rsid w:val="00452188"/>
    <w:rsid w:val="00456779"/>
    <w:rsid w:val="00460175"/>
    <w:rsid w:val="0046042C"/>
    <w:rsid w:val="004612BA"/>
    <w:rsid w:val="00461473"/>
    <w:rsid w:val="00465A5F"/>
    <w:rsid w:val="00466FC2"/>
    <w:rsid w:val="00472F43"/>
    <w:rsid w:val="00476407"/>
    <w:rsid w:val="0048106F"/>
    <w:rsid w:val="0048126B"/>
    <w:rsid w:val="004825CE"/>
    <w:rsid w:val="004836A6"/>
    <w:rsid w:val="004901AE"/>
    <w:rsid w:val="0049133A"/>
    <w:rsid w:val="00492EF4"/>
    <w:rsid w:val="004947C9"/>
    <w:rsid w:val="00495781"/>
    <w:rsid w:val="00497242"/>
    <w:rsid w:val="00497365"/>
    <w:rsid w:val="004A3AC0"/>
    <w:rsid w:val="004A4DA2"/>
    <w:rsid w:val="004A7556"/>
    <w:rsid w:val="004B0BF6"/>
    <w:rsid w:val="004B16F0"/>
    <w:rsid w:val="004B1871"/>
    <w:rsid w:val="004B557C"/>
    <w:rsid w:val="004B7C29"/>
    <w:rsid w:val="004B7D7E"/>
    <w:rsid w:val="004C1441"/>
    <w:rsid w:val="004C1EDF"/>
    <w:rsid w:val="004C49F3"/>
    <w:rsid w:val="004C6B2D"/>
    <w:rsid w:val="004D3B8F"/>
    <w:rsid w:val="004D4602"/>
    <w:rsid w:val="004D544F"/>
    <w:rsid w:val="004F0783"/>
    <w:rsid w:val="0050103C"/>
    <w:rsid w:val="0050107F"/>
    <w:rsid w:val="0050295F"/>
    <w:rsid w:val="00502C08"/>
    <w:rsid w:val="005041C6"/>
    <w:rsid w:val="00504C8B"/>
    <w:rsid w:val="00506EF6"/>
    <w:rsid w:val="005153AC"/>
    <w:rsid w:val="005160AB"/>
    <w:rsid w:val="00523CD9"/>
    <w:rsid w:val="00523EBE"/>
    <w:rsid w:val="0052712B"/>
    <w:rsid w:val="00540C55"/>
    <w:rsid w:val="00551881"/>
    <w:rsid w:val="005528F6"/>
    <w:rsid w:val="00561178"/>
    <w:rsid w:val="00563DA7"/>
    <w:rsid w:val="00577186"/>
    <w:rsid w:val="00581F07"/>
    <w:rsid w:val="0058578F"/>
    <w:rsid w:val="00586A35"/>
    <w:rsid w:val="005927BE"/>
    <w:rsid w:val="00594245"/>
    <w:rsid w:val="00596082"/>
    <w:rsid w:val="00596F2A"/>
    <w:rsid w:val="005A1F12"/>
    <w:rsid w:val="005A43E1"/>
    <w:rsid w:val="005A5093"/>
    <w:rsid w:val="005B20C3"/>
    <w:rsid w:val="005B2ED3"/>
    <w:rsid w:val="005B3272"/>
    <w:rsid w:val="005B493F"/>
    <w:rsid w:val="005C0062"/>
    <w:rsid w:val="005C0919"/>
    <w:rsid w:val="005C3D72"/>
    <w:rsid w:val="005C539E"/>
    <w:rsid w:val="005C5E36"/>
    <w:rsid w:val="005D0695"/>
    <w:rsid w:val="005D0CCE"/>
    <w:rsid w:val="005D2F7A"/>
    <w:rsid w:val="005D7E6E"/>
    <w:rsid w:val="005E22A3"/>
    <w:rsid w:val="005E4CD6"/>
    <w:rsid w:val="005E771F"/>
    <w:rsid w:val="005F1AB7"/>
    <w:rsid w:val="005F2D53"/>
    <w:rsid w:val="005F30FF"/>
    <w:rsid w:val="00605956"/>
    <w:rsid w:val="00606C1C"/>
    <w:rsid w:val="00607A60"/>
    <w:rsid w:val="00610732"/>
    <w:rsid w:val="00610B40"/>
    <w:rsid w:val="0061273A"/>
    <w:rsid w:val="00612C56"/>
    <w:rsid w:val="00612E4E"/>
    <w:rsid w:val="00621B7F"/>
    <w:rsid w:val="00622600"/>
    <w:rsid w:val="00622A88"/>
    <w:rsid w:val="0062563A"/>
    <w:rsid w:val="006317A6"/>
    <w:rsid w:val="0063608B"/>
    <w:rsid w:val="00641007"/>
    <w:rsid w:val="00644AC8"/>
    <w:rsid w:val="00646FB7"/>
    <w:rsid w:val="00650463"/>
    <w:rsid w:val="006514CD"/>
    <w:rsid w:val="0065275A"/>
    <w:rsid w:val="0065414D"/>
    <w:rsid w:val="00654D92"/>
    <w:rsid w:val="00660A05"/>
    <w:rsid w:val="00660AF8"/>
    <w:rsid w:val="006624A2"/>
    <w:rsid w:val="006662CA"/>
    <w:rsid w:val="00667D29"/>
    <w:rsid w:val="00670649"/>
    <w:rsid w:val="00675128"/>
    <w:rsid w:val="00687C41"/>
    <w:rsid w:val="00690540"/>
    <w:rsid w:val="0069472B"/>
    <w:rsid w:val="00694749"/>
    <w:rsid w:val="006978B2"/>
    <w:rsid w:val="006A0CC6"/>
    <w:rsid w:val="006A22F6"/>
    <w:rsid w:val="006A29E8"/>
    <w:rsid w:val="006A2E41"/>
    <w:rsid w:val="006B4623"/>
    <w:rsid w:val="006B5503"/>
    <w:rsid w:val="006B6BE3"/>
    <w:rsid w:val="006B7B96"/>
    <w:rsid w:val="006C4BE3"/>
    <w:rsid w:val="006D0E9B"/>
    <w:rsid w:val="006D1FC5"/>
    <w:rsid w:val="006D2239"/>
    <w:rsid w:val="006E0D12"/>
    <w:rsid w:val="006E4407"/>
    <w:rsid w:val="006E7653"/>
    <w:rsid w:val="006F050A"/>
    <w:rsid w:val="006F1681"/>
    <w:rsid w:val="00701FA6"/>
    <w:rsid w:val="0070306F"/>
    <w:rsid w:val="007037EA"/>
    <w:rsid w:val="0070473B"/>
    <w:rsid w:val="0070531E"/>
    <w:rsid w:val="007150CC"/>
    <w:rsid w:val="00717D5A"/>
    <w:rsid w:val="00717FB2"/>
    <w:rsid w:val="007249CB"/>
    <w:rsid w:val="00724A40"/>
    <w:rsid w:val="00727914"/>
    <w:rsid w:val="00727EBD"/>
    <w:rsid w:val="00732243"/>
    <w:rsid w:val="00732D22"/>
    <w:rsid w:val="00743328"/>
    <w:rsid w:val="007451FF"/>
    <w:rsid w:val="00745373"/>
    <w:rsid w:val="00747E69"/>
    <w:rsid w:val="00751EC1"/>
    <w:rsid w:val="00752156"/>
    <w:rsid w:val="00752225"/>
    <w:rsid w:val="00753548"/>
    <w:rsid w:val="00764059"/>
    <w:rsid w:val="007647B0"/>
    <w:rsid w:val="00765265"/>
    <w:rsid w:val="00770722"/>
    <w:rsid w:val="0077508E"/>
    <w:rsid w:val="00775D69"/>
    <w:rsid w:val="007800CE"/>
    <w:rsid w:val="00780227"/>
    <w:rsid w:val="00793451"/>
    <w:rsid w:val="00793808"/>
    <w:rsid w:val="0079682F"/>
    <w:rsid w:val="00797D60"/>
    <w:rsid w:val="007A2346"/>
    <w:rsid w:val="007A3F4E"/>
    <w:rsid w:val="007A481F"/>
    <w:rsid w:val="007A502C"/>
    <w:rsid w:val="007A579F"/>
    <w:rsid w:val="007A7364"/>
    <w:rsid w:val="007B1BD2"/>
    <w:rsid w:val="007B5E89"/>
    <w:rsid w:val="007C57E7"/>
    <w:rsid w:val="007D1578"/>
    <w:rsid w:val="007D1765"/>
    <w:rsid w:val="007D3C28"/>
    <w:rsid w:val="007D6DB9"/>
    <w:rsid w:val="007E0B4F"/>
    <w:rsid w:val="007E1958"/>
    <w:rsid w:val="007E7648"/>
    <w:rsid w:val="007F0E29"/>
    <w:rsid w:val="007F153A"/>
    <w:rsid w:val="007F2D1D"/>
    <w:rsid w:val="007F45E9"/>
    <w:rsid w:val="00802E06"/>
    <w:rsid w:val="008051C3"/>
    <w:rsid w:val="00810CE2"/>
    <w:rsid w:val="008150D4"/>
    <w:rsid w:val="008152A7"/>
    <w:rsid w:val="00815F71"/>
    <w:rsid w:val="0082399C"/>
    <w:rsid w:val="00824131"/>
    <w:rsid w:val="008313F7"/>
    <w:rsid w:val="0083267E"/>
    <w:rsid w:val="0083735E"/>
    <w:rsid w:val="00837CBF"/>
    <w:rsid w:val="008421AC"/>
    <w:rsid w:val="00843406"/>
    <w:rsid w:val="00843705"/>
    <w:rsid w:val="00847A31"/>
    <w:rsid w:val="00847F4D"/>
    <w:rsid w:val="00850D0C"/>
    <w:rsid w:val="0085553A"/>
    <w:rsid w:val="008630A7"/>
    <w:rsid w:val="008657B9"/>
    <w:rsid w:val="00871E83"/>
    <w:rsid w:val="00872AB4"/>
    <w:rsid w:val="00887146"/>
    <w:rsid w:val="0089066F"/>
    <w:rsid w:val="00890AB7"/>
    <w:rsid w:val="00891A1D"/>
    <w:rsid w:val="008949E1"/>
    <w:rsid w:val="00895338"/>
    <w:rsid w:val="00896C32"/>
    <w:rsid w:val="00897964"/>
    <w:rsid w:val="008A41B3"/>
    <w:rsid w:val="008A665A"/>
    <w:rsid w:val="008B1EFD"/>
    <w:rsid w:val="008B6BF0"/>
    <w:rsid w:val="008B710D"/>
    <w:rsid w:val="008B7B75"/>
    <w:rsid w:val="008B7FED"/>
    <w:rsid w:val="008C118B"/>
    <w:rsid w:val="008C4839"/>
    <w:rsid w:val="008C6E83"/>
    <w:rsid w:val="008C72C9"/>
    <w:rsid w:val="008D4A83"/>
    <w:rsid w:val="008D57FC"/>
    <w:rsid w:val="008F1552"/>
    <w:rsid w:val="008F1F12"/>
    <w:rsid w:val="008F2147"/>
    <w:rsid w:val="008F6FB8"/>
    <w:rsid w:val="00900956"/>
    <w:rsid w:val="009010B7"/>
    <w:rsid w:val="00903896"/>
    <w:rsid w:val="009073E1"/>
    <w:rsid w:val="00915A17"/>
    <w:rsid w:val="0092209C"/>
    <w:rsid w:val="00922D48"/>
    <w:rsid w:val="009255C4"/>
    <w:rsid w:val="009268B7"/>
    <w:rsid w:val="00926E45"/>
    <w:rsid w:val="00931F2B"/>
    <w:rsid w:val="00932662"/>
    <w:rsid w:val="00934FE1"/>
    <w:rsid w:val="00936367"/>
    <w:rsid w:val="00936F8D"/>
    <w:rsid w:val="0095071A"/>
    <w:rsid w:val="00955704"/>
    <w:rsid w:val="00962503"/>
    <w:rsid w:val="00966299"/>
    <w:rsid w:val="009668DE"/>
    <w:rsid w:val="009676EA"/>
    <w:rsid w:val="00967F84"/>
    <w:rsid w:val="00971A3C"/>
    <w:rsid w:val="00974CA8"/>
    <w:rsid w:val="00976413"/>
    <w:rsid w:val="00982C4C"/>
    <w:rsid w:val="00986039"/>
    <w:rsid w:val="009923C7"/>
    <w:rsid w:val="0099432D"/>
    <w:rsid w:val="009978A7"/>
    <w:rsid w:val="009A3D4D"/>
    <w:rsid w:val="009B00DC"/>
    <w:rsid w:val="009B7559"/>
    <w:rsid w:val="009C13D6"/>
    <w:rsid w:val="009C7961"/>
    <w:rsid w:val="009D1280"/>
    <w:rsid w:val="009D391C"/>
    <w:rsid w:val="009D3C3B"/>
    <w:rsid w:val="009D46EA"/>
    <w:rsid w:val="009E0837"/>
    <w:rsid w:val="009E0D1E"/>
    <w:rsid w:val="009E3725"/>
    <w:rsid w:val="009E56C5"/>
    <w:rsid w:val="009F2833"/>
    <w:rsid w:val="009F45C6"/>
    <w:rsid w:val="009F5895"/>
    <w:rsid w:val="009F7A4C"/>
    <w:rsid w:val="00A012F5"/>
    <w:rsid w:val="00A1054D"/>
    <w:rsid w:val="00A12291"/>
    <w:rsid w:val="00A15152"/>
    <w:rsid w:val="00A155F9"/>
    <w:rsid w:val="00A164B7"/>
    <w:rsid w:val="00A16CE1"/>
    <w:rsid w:val="00A21DEF"/>
    <w:rsid w:val="00A319FD"/>
    <w:rsid w:val="00A356AF"/>
    <w:rsid w:val="00A36B6E"/>
    <w:rsid w:val="00A37AFB"/>
    <w:rsid w:val="00A462C6"/>
    <w:rsid w:val="00A50BB2"/>
    <w:rsid w:val="00A511D3"/>
    <w:rsid w:val="00A55023"/>
    <w:rsid w:val="00A55E8A"/>
    <w:rsid w:val="00A70AE5"/>
    <w:rsid w:val="00A739CB"/>
    <w:rsid w:val="00A739D0"/>
    <w:rsid w:val="00A75047"/>
    <w:rsid w:val="00A8507F"/>
    <w:rsid w:val="00A8783C"/>
    <w:rsid w:val="00A91E16"/>
    <w:rsid w:val="00A938B3"/>
    <w:rsid w:val="00A95036"/>
    <w:rsid w:val="00A952AC"/>
    <w:rsid w:val="00A95518"/>
    <w:rsid w:val="00AA10C4"/>
    <w:rsid w:val="00AA57D8"/>
    <w:rsid w:val="00AA5BF1"/>
    <w:rsid w:val="00AA6E2B"/>
    <w:rsid w:val="00AB0733"/>
    <w:rsid w:val="00AB21AA"/>
    <w:rsid w:val="00AB2327"/>
    <w:rsid w:val="00AB3552"/>
    <w:rsid w:val="00AC0190"/>
    <w:rsid w:val="00AC2918"/>
    <w:rsid w:val="00AC4630"/>
    <w:rsid w:val="00AC6904"/>
    <w:rsid w:val="00AC707C"/>
    <w:rsid w:val="00AD0294"/>
    <w:rsid w:val="00AD4E52"/>
    <w:rsid w:val="00AE0D83"/>
    <w:rsid w:val="00AE1E64"/>
    <w:rsid w:val="00AF624E"/>
    <w:rsid w:val="00B13E4F"/>
    <w:rsid w:val="00B14E51"/>
    <w:rsid w:val="00B15A21"/>
    <w:rsid w:val="00B1638F"/>
    <w:rsid w:val="00B16EE6"/>
    <w:rsid w:val="00B21B77"/>
    <w:rsid w:val="00B221AF"/>
    <w:rsid w:val="00B24F16"/>
    <w:rsid w:val="00B25737"/>
    <w:rsid w:val="00B26A98"/>
    <w:rsid w:val="00B2747A"/>
    <w:rsid w:val="00B33269"/>
    <w:rsid w:val="00B350C9"/>
    <w:rsid w:val="00B3715C"/>
    <w:rsid w:val="00B4052C"/>
    <w:rsid w:val="00B41786"/>
    <w:rsid w:val="00B41CB4"/>
    <w:rsid w:val="00B42880"/>
    <w:rsid w:val="00B42B63"/>
    <w:rsid w:val="00B43D73"/>
    <w:rsid w:val="00B46551"/>
    <w:rsid w:val="00B47690"/>
    <w:rsid w:val="00B51DB5"/>
    <w:rsid w:val="00B6058B"/>
    <w:rsid w:val="00B61445"/>
    <w:rsid w:val="00B61DDD"/>
    <w:rsid w:val="00B64DD4"/>
    <w:rsid w:val="00B64F13"/>
    <w:rsid w:val="00B65F3B"/>
    <w:rsid w:val="00B67C2F"/>
    <w:rsid w:val="00B73DEA"/>
    <w:rsid w:val="00B7423B"/>
    <w:rsid w:val="00B755F1"/>
    <w:rsid w:val="00B83EAE"/>
    <w:rsid w:val="00B94938"/>
    <w:rsid w:val="00BA00DF"/>
    <w:rsid w:val="00BA5432"/>
    <w:rsid w:val="00BA764B"/>
    <w:rsid w:val="00BA7DD8"/>
    <w:rsid w:val="00BB333E"/>
    <w:rsid w:val="00BB344E"/>
    <w:rsid w:val="00BC1525"/>
    <w:rsid w:val="00BC2755"/>
    <w:rsid w:val="00BC3758"/>
    <w:rsid w:val="00BC5BDA"/>
    <w:rsid w:val="00BC60B4"/>
    <w:rsid w:val="00BC63AE"/>
    <w:rsid w:val="00BD13EA"/>
    <w:rsid w:val="00BD304D"/>
    <w:rsid w:val="00BD4A1F"/>
    <w:rsid w:val="00BD61E5"/>
    <w:rsid w:val="00BD793B"/>
    <w:rsid w:val="00BE2568"/>
    <w:rsid w:val="00BE4AFF"/>
    <w:rsid w:val="00BE4C1E"/>
    <w:rsid w:val="00BE70EA"/>
    <w:rsid w:val="00BE726F"/>
    <w:rsid w:val="00BE7F58"/>
    <w:rsid w:val="00BF3D6B"/>
    <w:rsid w:val="00BF4DF1"/>
    <w:rsid w:val="00C03DCA"/>
    <w:rsid w:val="00C06212"/>
    <w:rsid w:val="00C10413"/>
    <w:rsid w:val="00C1142C"/>
    <w:rsid w:val="00C14012"/>
    <w:rsid w:val="00C14A4F"/>
    <w:rsid w:val="00C14E1B"/>
    <w:rsid w:val="00C27CFA"/>
    <w:rsid w:val="00C3010E"/>
    <w:rsid w:val="00C304B7"/>
    <w:rsid w:val="00C304C2"/>
    <w:rsid w:val="00C310A5"/>
    <w:rsid w:val="00C32613"/>
    <w:rsid w:val="00C41AE1"/>
    <w:rsid w:val="00C431A4"/>
    <w:rsid w:val="00C4434E"/>
    <w:rsid w:val="00C4538D"/>
    <w:rsid w:val="00C461FF"/>
    <w:rsid w:val="00C50274"/>
    <w:rsid w:val="00C54041"/>
    <w:rsid w:val="00C5423E"/>
    <w:rsid w:val="00C55DBB"/>
    <w:rsid w:val="00C61269"/>
    <w:rsid w:val="00C7113F"/>
    <w:rsid w:val="00C72FAB"/>
    <w:rsid w:val="00C769B0"/>
    <w:rsid w:val="00C81DDE"/>
    <w:rsid w:val="00C822AF"/>
    <w:rsid w:val="00C90428"/>
    <w:rsid w:val="00C9472A"/>
    <w:rsid w:val="00C95C6E"/>
    <w:rsid w:val="00C96C07"/>
    <w:rsid w:val="00CA17C5"/>
    <w:rsid w:val="00CB6709"/>
    <w:rsid w:val="00CC2FE0"/>
    <w:rsid w:val="00CC5A6D"/>
    <w:rsid w:val="00CD23B3"/>
    <w:rsid w:val="00CD4663"/>
    <w:rsid w:val="00CE4872"/>
    <w:rsid w:val="00CE4C1B"/>
    <w:rsid w:val="00CE752A"/>
    <w:rsid w:val="00CF2B1E"/>
    <w:rsid w:val="00CF39D4"/>
    <w:rsid w:val="00CF4B6C"/>
    <w:rsid w:val="00CF76AD"/>
    <w:rsid w:val="00D03363"/>
    <w:rsid w:val="00D04103"/>
    <w:rsid w:val="00D04456"/>
    <w:rsid w:val="00D24AA4"/>
    <w:rsid w:val="00D31EBA"/>
    <w:rsid w:val="00D327A4"/>
    <w:rsid w:val="00D33FD9"/>
    <w:rsid w:val="00D341FA"/>
    <w:rsid w:val="00D34435"/>
    <w:rsid w:val="00D41A33"/>
    <w:rsid w:val="00D41FD5"/>
    <w:rsid w:val="00D42B0B"/>
    <w:rsid w:val="00D47BCC"/>
    <w:rsid w:val="00D514A4"/>
    <w:rsid w:val="00D552DF"/>
    <w:rsid w:val="00D55F41"/>
    <w:rsid w:val="00D6473D"/>
    <w:rsid w:val="00D6535E"/>
    <w:rsid w:val="00D658B3"/>
    <w:rsid w:val="00D701AA"/>
    <w:rsid w:val="00D70EDE"/>
    <w:rsid w:val="00D77292"/>
    <w:rsid w:val="00D85494"/>
    <w:rsid w:val="00D868F5"/>
    <w:rsid w:val="00D90CE3"/>
    <w:rsid w:val="00D9290D"/>
    <w:rsid w:val="00DA204F"/>
    <w:rsid w:val="00DA2DC7"/>
    <w:rsid w:val="00DA3862"/>
    <w:rsid w:val="00DB469A"/>
    <w:rsid w:val="00DB753F"/>
    <w:rsid w:val="00DC112E"/>
    <w:rsid w:val="00DC1C49"/>
    <w:rsid w:val="00DC4B20"/>
    <w:rsid w:val="00DC4FC9"/>
    <w:rsid w:val="00DD1BD5"/>
    <w:rsid w:val="00DD476E"/>
    <w:rsid w:val="00DD5335"/>
    <w:rsid w:val="00DD6B6F"/>
    <w:rsid w:val="00DE328C"/>
    <w:rsid w:val="00DE4032"/>
    <w:rsid w:val="00DF0CB0"/>
    <w:rsid w:val="00DF0E97"/>
    <w:rsid w:val="00DF10E8"/>
    <w:rsid w:val="00E016B0"/>
    <w:rsid w:val="00E02750"/>
    <w:rsid w:val="00E04496"/>
    <w:rsid w:val="00E05DBC"/>
    <w:rsid w:val="00E12D6D"/>
    <w:rsid w:val="00E13CDC"/>
    <w:rsid w:val="00E21AC5"/>
    <w:rsid w:val="00E2212F"/>
    <w:rsid w:val="00E238F9"/>
    <w:rsid w:val="00E251D2"/>
    <w:rsid w:val="00E25D58"/>
    <w:rsid w:val="00E270D5"/>
    <w:rsid w:val="00E27659"/>
    <w:rsid w:val="00E27B6E"/>
    <w:rsid w:val="00E320C3"/>
    <w:rsid w:val="00E321E3"/>
    <w:rsid w:val="00E36BC9"/>
    <w:rsid w:val="00E43F88"/>
    <w:rsid w:val="00E51B27"/>
    <w:rsid w:val="00E53505"/>
    <w:rsid w:val="00E71D5C"/>
    <w:rsid w:val="00E83192"/>
    <w:rsid w:val="00E834D5"/>
    <w:rsid w:val="00E87E12"/>
    <w:rsid w:val="00E87F5D"/>
    <w:rsid w:val="00E943FF"/>
    <w:rsid w:val="00E97FDA"/>
    <w:rsid w:val="00EA18AE"/>
    <w:rsid w:val="00EA33FF"/>
    <w:rsid w:val="00EA61BD"/>
    <w:rsid w:val="00EA6E18"/>
    <w:rsid w:val="00EB0977"/>
    <w:rsid w:val="00EB13C5"/>
    <w:rsid w:val="00EB2E12"/>
    <w:rsid w:val="00EB3F7D"/>
    <w:rsid w:val="00EB49FA"/>
    <w:rsid w:val="00EB5854"/>
    <w:rsid w:val="00EB6597"/>
    <w:rsid w:val="00EC4146"/>
    <w:rsid w:val="00EC4D39"/>
    <w:rsid w:val="00EC5E10"/>
    <w:rsid w:val="00EC71D0"/>
    <w:rsid w:val="00ED2E21"/>
    <w:rsid w:val="00EE7853"/>
    <w:rsid w:val="00EF03F0"/>
    <w:rsid w:val="00EF4142"/>
    <w:rsid w:val="00F05602"/>
    <w:rsid w:val="00F063D6"/>
    <w:rsid w:val="00F06E88"/>
    <w:rsid w:val="00F07F37"/>
    <w:rsid w:val="00F110CC"/>
    <w:rsid w:val="00F13DDE"/>
    <w:rsid w:val="00F2664D"/>
    <w:rsid w:val="00F30418"/>
    <w:rsid w:val="00F3215E"/>
    <w:rsid w:val="00F3231F"/>
    <w:rsid w:val="00F33D76"/>
    <w:rsid w:val="00F37FA0"/>
    <w:rsid w:val="00F41CC2"/>
    <w:rsid w:val="00F44A1C"/>
    <w:rsid w:val="00F510B3"/>
    <w:rsid w:val="00F52D73"/>
    <w:rsid w:val="00F550BF"/>
    <w:rsid w:val="00F60322"/>
    <w:rsid w:val="00F65834"/>
    <w:rsid w:val="00F66B6F"/>
    <w:rsid w:val="00F708F2"/>
    <w:rsid w:val="00F74DA3"/>
    <w:rsid w:val="00F85438"/>
    <w:rsid w:val="00F86E62"/>
    <w:rsid w:val="00F900B7"/>
    <w:rsid w:val="00F91DFA"/>
    <w:rsid w:val="00F95288"/>
    <w:rsid w:val="00F9791B"/>
    <w:rsid w:val="00FA313D"/>
    <w:rsid w:val="00FA5B9A"/>
    <w:rsid w:val="00FA73DF"/>
    <w:rsid w:val="00FB1B75"/>
    <w:rsid w:val="00FB2AFC"/>
    <w:rsid w:val="00FB3B1B"/>
    <w:rsid w:val="00FB7A39"/>
    <w:rsid w:val="00FC0E1D"/>
    <w:rsid w:val="00FC527A"/>
    <w:rsid w:val="00FC53DA"/>
    <w:rsid w:val="00FD16A9"/>
    <w:rsid w:val="00FE4758"/>
    <w:rsid w:val="00FF004E"/>
    <w:rsid w:val="00FF0E35"/>
    <w:rsid w:val="00FF0F4A"/>
    <w:rsid w:val="00FF7B39"/>
    <w:rsid w:val="011B6A49"/>
    <w:rsid w:val="01CB293A"/>
    <w:rsid w:val="0243FF17"/>
    <w:rsid w:val="02B2D003"/>
    <w:rsid w:val="03527A5D"/>
    <w:rsid w:val="035360D0"/>
    <w:rsid w:val="039BA569"/>
    <w:rsid w:val="03CE004F"/>
    <w:rsid w:val="03DB3CC1"/>
    <w:rsid w:val="03FC464D"/>
    <w:rsid w:val="0431A08C"/>
    <w:rsid w:val="05A5E3F9"/>
    <w:rsid w:val="060E57EC"/>
    <w:rsid w:val="063BA7F3"/>
    <w:rsid w:val="06E8DEA8"/>
    <w:rsid w:val="08093B6C"/>
    <w:rsid w:val="08515456"/>
    <w:rsid w:val="091C1A2D"/>
    <w:rsid w:val="097178C5"/>
    <w:rsid w:val="09C3641E"/>
    <w:rsid w:val="09DB135F"/>
    <w:rsid w:val="09E7142E"/>
    <w:rsid w:val="09E8297A"/>
    <w:rsid w:val="0A768D6B"/>
    <w:rsid w:val="0B34C6DE"/>
    <w:rsid w:val="0B4A2623"/>
    <w:rsid w:val="0B9E3D7F"/>
    <w:rsid w:val="0BC31F6C"/>
    <w:rsid w:val="0DA54966"/>
    <w:rsid w:val="0DADAC86"/>
    <w:rsid w:val="0DE0ED5F"/>
    <w:rsid w:val="0DF327CC"/>
    <w:rsid w:val="0F7EE549"/>
    <w:rsid w:val="1064DF12"/>
    <w:rsid w:val="1076DEDA"/>
    <w:rsid w:val="10F0D69D"/>
    <w:rsid w:val="11176976"/>
    <w:rsid w:val="115CC26D"/>
    <w:rsid w:val="119D81DD"/>
    <w:rsid w:val="12A155D4"/>
    <w:rsid w:val="13646A7F"/>
    <w:rsid w:val="13833C97"/>
    <w:rsid w:val="13A5E71F"/>
    <w:rsid w:val="13D85636"/>
    <w:rsid w:val="143FFCAD"/>
    <w:rsid w:val="14D4A68D"/>
    <w:rsid w:val="14FFE2B2"/>
    <w:rsid w:val="15CA3403"/>
    <w:rsid w:val="16296514"/>
    <w:rsid w:val="164CDDC2"/>
    <w:rsid w:val="16CD5841"/>
    <w:rsid w:val="16DFC1B4"/>
    <w:rsid w:val="16F1604B"/>
    <w:rsid w:val="16F6114B"/>
    <w:rsid w:val="17BBBE8B"/>
    <w:rsid w:val="17FCFED6"/>
    <w:rsid w:val="181F5540"/>
    <w:rsid w:val="183A19F6"/>
    <w:rsid w:val="183CDC4B"/>
    <w:rsid w:val="185E8F9B"/>
    <w:rsid w:val="187E450B"/>
    <w:rsid w:val="1892856F"/>
    <w:rsid w:val="197FD24A"/>
    <w:rsid w:val="19EE9A02"/>
    <w:rsid w:val="1ABD872E"/>
    <w:rsid w:val="1B0C6C66"/>
    <w:rsid w:val="1BDD9F25"/>
    <w:rsid w:val="1C030A3C"/>
    <w:rsid w:val="1C119480"/>
    <w:rsid w:val="1C3C6F4E"/>
    <w:rsid w:val="1C73D0E7"/>
    <w:rsid w:val="1CDE7CE4"/>
    <w:rsid w:val="1CE39998"/>
    <w:rsid w:val="1D4211C5"/>
    <w:rsid w:val="1D69B636"/>
    <w:rsid w:val="1D6C4749"/>
    <w:rsid w:val="1DCE04C6"/>
    <w:rsid w:val="1EA88DDF"/>
    <w:rsid w:val="1FC5FDEA"/>
    <w:rsid w:val="2022D1A0"/>
    <w:rsid w:val="20CE8874"/>
    <w:rsid w:val="2113C309"/>
    <w:rsid w:val="2140E146"/>
    <w:rsid w:val="2257BD2D"/>
    <w:rsid w:val="231656A8"/>
    <w:rsid w:val="23389DA5"/>
    <w:rsid w:val="23459A98"/>
    <w:rsid w:val="241A1FD1"/>
    <w:rsid w:val="2420C20C"/>
    <w:rsid w:val="246068C8"/>
    <w:rsid w:val="24690BFF"/>
    <w:rsid w:val="24CFE5B9"/>
    <w:rsid w:val="252C82C6"/>
    <w:rsid w:val="25A8196F"/>
    <w:rsid w:val="25F35729"/>
    <w:rsid w:val="265056AA"/>
    <w:rsid w:val="2684C374"/>
    <w:rsid w:val="26967CD9"/>
    <w:rsid w:val="26E6794B"/>
    <w:rsid w:val="26F19192"/>
    <w:rsid w:val="2756A3A1"/>
    <w:rsid w:val="2773F90D"/>
    <w:rsid w:val="279F0999"/>
    <w:rsid w:val="27FE1452"/>
    <w:rsid w:val="283C2219"/>
    <w:rsid w:val="28663044"/>
    <w:rsid w:val="28ACDF93"/>
    <w:rsid w:val="28D099C5"/>
    <w:rsid w:val="29A1C88C"/>
    <w:rsid w:val="29BFEADB"/>
    <w:rsid w:val="2A8B90FC"/>
    <w:rsid w:val="2AA7800B"/>
    <w:rsid w:val="2AF97A23"/>
    <w:rsid w:val="2C15BBD4"/>
    <w:rsid w:val="2C506BA6"/>
    <w:rsid w:val="2C60391E"/>
    <w:rsid w:val="2CDB8EED"/>
    <w:rsid w:val="2D594086"/>
    <w:rsid w:val="2D93648A"/>
    <w:rsid w:val="2DC8ECD3"/>
    <w:rsid w:val="2E021B17"/>
    <w:rsid w:val="2E3036DD"/>
    <w:rsid w:val="2E8DCD1D"/>
    <w:rsid w:val="2F2AF529"/>
    <w:rsid w:val="2FC66CD1"/>
    <w:rsid w:val="2FC8742E"/>
    <w:rsid w:val="3029893E"/>
    <w:rsid w:val="30CFC8F0"/>
    <w:rsid w:val="3107526F"/>
    <w:rsid w:val="31F80F94"/>
    <w:rsid w:val="3214939A"/>
    <w:rsid w:val="32E89DC0"/>
    <w:rsid w:val="32EBF724"/>
    <w:rsid w:val="33810987"/>
    <w:rsid w:val="33E902E2"/>
    <w:rsid w:val="34226310"/>
    <w:rsid w:val="34391761"/>
    <w:rsid w:val="34D4CBF0"/>
    <w:rsid w:val="35351CE3"/>
    <w:rsid w:val="356184C7"/>
    <w:rsid w:val="357297F5"/>
    <w:rsid w:val="358CFC1B"/>
    <w:rsid w:val="35CA4BDA"/>
    <w:rsid w:val="35FEB1E1"/>
    <w:rsid w:val="36331D1C"/>
    <w:rsid w:val="36D1D269"/>
    <w:rsid w:val="36E0BDAE"/>
    <w:rsid w:val="3704291C"/>
    <w:rsid w:val="373BD2D8"/>
    <w:rsid w:val="37898B2A"/>
    <w:rsid w:val="3798886D"/>
    <w:rsid w:val="385F264E"/>
    <w:rsid w:val="3862723A"/>
    <w:rsid w:val="38A008CE"/>
    <w:rsid w:val="38B50DC3"/>
    <w:rsid w:val="38FD6D57"/>
    <w:rsid w:val="3A686242"/>
    <w:rsid w:val="3AC250C5"/>
    <w:rsid w:val="3AF45B47"/>
    <w:rsid w:val="3B2CF2CE"/>
    <w:rsid w:val="3B74FB31"/>
    <w:rsid w:val="3B7E9C8D"/>
    <w:rsid w:val="3CC40F3E"/>
    <w:rsid w:val="3CCB6F10"/>
    <w:rsid w:val="3CCFCF6A"/>
    <w:rsid w:val="3D121CBC"/>
    <w:rsid w:val="3D12E660"/>
    <w:rsid w:val="3D8F0831"/>
    <w:rsid w:val="3DDF19A5"/>
    <w:rsid w:val="3E51FF13"/>
    <w:rsid w:val="3E73E512"/>
    <w:rsid w:val="3EA3FFB3"/>
    <w:rsid w:val="3EA89BDC"/>
    <w:rsid w:val="3F686969"/>
    <w:rsid w:val="3F896F5A"/>
    <w:rsid w:val="3F8D0CBF"/>
    <w:rsid w:val="4058F9BA"/>
    <w:rsid w:val="40820001"/>
    <w:rsid w:val="4099A916"/>
    <w:rsid w:val="40C89E63"/>
    <w:rsid w:val="40EE00B3"/>
    <w:rsid w:val="41BF066E"/>
    <w:rsid w:val="41FEED0C"/>
    <w:rsid w:val="4214DA68"/>
    <w:rsid w:val="4335DDC0"/>
    <w:rsid w:val="4370AC41"/>
    <w:rsid w:val="43F42906"/>
    <w:rsid w:val="43F94204"/>
    <w:rsid w:val="44A7A76C"/>
    <w:rsid w:val="457776A4"/>
    <w:rsid w:val="463A7EB5"/>
    <w:rsid w:val="46627F39"/>
    <w:rsid w:val="46A7B769"/>
    <w:rsid w:val="46E0CE9E"/>
    <w:rsid w:val="4724F39E"/>
    <w:rsid w:val="47A06B54"/>
    <w:rsid w:val="47DC6A1E"/>
    <w:rsid w:val="47F00020"/>
    <w:rsid w:val="48A28EE5"/>
    <w:rsid w:val="48A617E2"/>
    <w:rsid w:val="494D3D00"/>
    <w:rsid w:val="49AA734E"/>
    <w:rsid w:val="4A5174AB"/>
    <w:rsid w:val="4B00F6BE"/>
    <w:rsid w:val="4B1051F0"/>
    <w:rsid w:val="4B291CFD"/>
    <w:rsid w:val="4B6A5B42"/>
    <w:rsid w:val="4C3162CF"/>
    <w:rsid w:val="4C63C134"/>
    <w:rsid w:val="4D0E3655"/>
    <w:rsid w:val="4D3FA140"/>
    <w:rsid w:val="4D4C3EA4"/>
    <w:rsid w:val="4D8018EA"/>
    <w:rsid w:val="4D905D07"/>
    <w:rsid w:val="4DC3DA1A"/>
    <w:rsid w:val="4DF5DAC7"/>
    <w:rsid w:val="4E0A7777"/>
    <w:rsid w:val="4E241615"/>
    <w:rsid w:val="4EB60290"/>
    <w:rsid w:val="4F225F2A"/>
    <w:rsid w:val="4F399AB7"/>
    <w:rsid w:val="5022BB79"/>
    <w:rsid w:val="505F0AE2"/>
    <w:rsid w:val="50C21A0F"/>
    <w:rsid w:val="50D2FD60"/>
    <w:rsid w:val="50E0EAED"/>
    <w:rsid w:val="50E5C243"/>
    <w:rsid w:val="50F3A0A2"/>
    <w:rsid w:val="514CB869"/>
    <w:rsid w:val="515912FC"/>
    <w:rsid w:val="51E43EFE"/>
    <w:rsid w:val="5222AABA"/>
    <w:rsid w:val="5290A583"/>
    <w:rsid w:val="53667A84"/>
    <w:rsid w:val="53F34213"/>
    <w:rsid w:val="547AF219"/>
    <w:rsid w:val="55C7D228"/>
    <w:rsid w:val="55F3B70D"/>
    <w:rsid w:val="55FEC4B5"/>
    <w:rsid w:val="5604ECC7"/>
    <w:rsid w:val="561274E3"/>
    <w:rsid w:val="561DBA44"/>
    <w:rsid w:val="56367154"/>
    <w:rsid w:val="56DAA008"/>
    <w:rsid w:val="571FB1BD"/>
    <w:rsid w:val="5721A078"/>
    <w:rsid w:val="57323915"/>
    <w:rsid w:val="57789EDE"/>
    <w:rsid w:val="57BC517A"/>
    <w:rsid w:val="5932AF65"/>
    <w:rsid w:val="594E5B86"/>
    <w:rsid w:val="59EC7C7A"/>
    <w:rsid w:val="5AA4E2BB"/>
    <w:rsid w:val="5B010A97"/>
    <w:rsid w:val="5B489942"/>
    <w:rsid w:val="5B6E5C20"/>
    <w:rsid w:val="5B8D5FE8"/>
    <w:rsid w:val="5C4EFF87"/>
    <w:rsid w:val="5D369F4A"/>
    <w:rsid w:val="5D648324"/>
    <w:rsid w:val="5D6EA35B"/>
    <w:rsid w:val="5D85F4B7"/>
    <w:rsid w:val="5DBC37E6"/>
    <w:rsid w:val="5DE508A7"/>
    <w:rsid w:val="5DF2E26D"/>
    <w:rsid w:val="5E04A20D"/>
    <w:rsid w:val="5E7A24CA"/>
    <w:rsid w:val="5E7CC26E"/>
    <w:rsid w:val="5E9187EA"/>
    <w:rsid w:val="5F785FF8"/>
    <w:rsid w:val="60B40E80"/>
    <w:rsid w:val="627E6DD6"/>
    <w:rsid w:val="634FB48A"/>
    <w:rsid w:val="639403BC"/>
    <w:rsid w:val="63CC26DB"/>
    <w:rsid w:val="63F43CC0"/>
    <w:rsid w:val="64F51E37"/>
    <w:rsid w:val="6519B9AA"/>
    <w:rsid w:val="65E25C4E"/>
    <w:rsid w:val="66042ABC"/>
    <w:rsid w:val="66666EE0"/>
    <w:rsid w:val="666E2A1D"/>
    <w:rsid w:val="6696CBAB"/>
    <w:rsid w:val="68A45D8D"/>
    <w:rsid w:val="68B823E7"/>
    <w:rsid w:val="694ABEA0"/>
    <w:rsid w:val="69FDBBCC"/>
    <w:rsid w:val="6A185358"/>
    <w:rsid w:val="6AF9D709"/>
    <w:rsid w:val="6C19E90D"/>
    <w:rsid w:val="6C89E14D"/>
    <w:rsid w:val="6CAA10CB"/>
    <w:rsid w:val="6CF4F18C"/>
    <w:rsid w:val="6D0E8A87"/>
    <w:rsid w:val="6D5C8BAC"/>
    <w:rsid w:val="6E050AE4"/>
    <w:rsid w:val="6E226FD2"/>
    <w:rsid w:val="6F341464"/>
    <w:rsid w:val="6FEAFA9F"/>
    <w:rsid w:val="7058064C"/>
    <w:rsid w:val="7090A4A2"/>
    <w:rsid w:val="71C7AD68"/>
    <w:rsid w:val="720F39D2"/>
    <w:rsid w:val="7267C2E4"/>
    <w:rsid w:val="726D20F4"/>
    <w:rsid w:val="7279E096"/>
    <w:rsid w:val="729ED03D"/>
    <w:rsid w:val="730E908B"/>
    <w:rsid w:val="737B3E0E"/>
    <w:rsid w:val="73B9897A"/>
    <w:rsid w:val="7425E833"/>
    <w:rsid w:val="74A62A8C"/>
    <w:rsid w:val="74AACE61"/>
    <w:rsid w:val="74B172EC"/>
    <w:rsid w:val="7500544D"/>
    <w:rsid w:val="75311358"/>
    <w:rsid w:val="7564ACB2"/>
    <w:rsid w:val="7665ECB2"/>
    <w:rsid w:val="7706016B"/>
    <w:rsid w:val="782A2E8D"/>
    <w:rsid w:val="7830B443"/>
    <w:rsid w:val="78DC86BE"/>
    <w:rsid w:val="78E9DB10"/>
    <w:rsid w:val="7AFE7F7D"/>
    <w:rsid w:val="7B7288BD"/>
    <w:rsid w:val="7B7BA7D0"/>
    <w:rsid w:val="7C905DEE"/>
    <w:rsid w:val="7CDAD1F2"/>
    <w:rsid w:val="7D26628E"/>
    <w:rsid w:val="7D9689FC"/>
    <w:rsid w:val="7DBA8F7D"/>
    <w:rsid w:val="7E3222CF"/>
    <w:rsid w:val="7E322E61"/>
    <w:rsid w:val="7EE72AA5"/>
    <w:rsid w:val="7FA24802"/>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6BF50C"/>
  <w15:docId w15:val="{DB650D78-5252-4F6D-A881-956FB4D8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7279E096"/>
    <w:pPr>
      <w:spacing w:line="264" w:lineRule="auto"/>
      <w:jc w:val="both"/>
    </w:pPr>
    <w:rPr>
      <w:rFonts w:ascii="Linux Libertine" w:eastAsiaTheme="minorEastAsia" w:hAnsi="Linux Libertine" w:cstheme="minorBidi"/>
      <w:sz w:val="18"/>
      <w:szCs w:val="18"/>
      <w:lang w:val="en-US" w:eastAsia="en-US"/>
    </w:rPr>
  </w:style>
  <w:style w:type="paragraph" w:styleId="Heading1">
    <w:name w:val="heading 1"/>
    <w:basedOn w:val="Normal"/>
    <w:next w:val="Normal"/>
    <w:link w:val="Heading1Char"/>
    <w:uiPriority w:val="9"/>
    <w:qFormat/>
    <w:rsid w:val="7279E0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7279E096"/>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7279E096"/>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rsid w:val="7279E096"/>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unhideWhenUsed/>
    <w:qFormat/>
    <w:rsid w:val="7279E096"/>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1"/>
    <w:unhideWhenUsed/>
    <w:qFormat/>
    <w:rsid w:val="7279E096"/>
    <w:pPr>
      <w:keepNext/>
      <w:numPr>
        <w:ilvl w:val="5"/>
        <w:numId w:val="1"/>
      </w:numPr>
      <w:spacing w:after="240"/>
      <w:outlineLvl w:val="5"/>
    </w:pPr>
    <w:rPr>
      <w:rFonts w:ascii="Times New Roman" w:eastAsia="Times New Roman" w:hAnsi="Times New Roman"/>
      <w:sz w:val="24"/>
      <w:szCs w:val="24"/>
      <w:lang w:val="en-GB" w:bidi="ar-DZ"/>
    </w:rPr>
  </w:style>
  <w:style w:type="paragraph" w:styleId="Heading7">
    <w:name w:val="heading 7"/>
    <w:basedOn w:val="Normal"/>
    <w:next w:val="Normal"/>
    <w:link w:val="Heading7Char"/>
    <w:uiPriority w:val="1"/>
    <w:unhideWhenUsed/>
    <w:qFormat/>
    <w:rsid w:val="7279E096"/>
    <w:pPr>
      <w:keepNext/>
      <w:numPr>
        <w:ilvl w:val="6"/>
        <w:numId w:val="1"/>
      </w:numPr>
      <w:spacing w:after="240"/>
      <w:outlineLvl w:val="6"/>
    </w:pPr>
    <w:rPr>
      <w:rFonts w:ascii="Times New Roman" w:eastAsia="Times New Roman" w:hAnsi="Times New Roman"/>
      <w:b/>
      <w:bCs/>
      <w:sz w:val="24"/>
      <w:szCs w:val="24"/>
      <w:lang w:val="en-GB" w:bidi="ar-DZ"/>
    </w:rPr>
  </w:style>
  <w:style w:type="paragraph" w:styleId="Heading8">
    <w:name w:val="heading 8"/>
    <w:basedOn w:val="Normal"/>
    <w:next w:val="Normal"/>
    <w:link w:val="Heading8Char"/>
    <w:uiPriority w:val="1"/>
    <w:unhideWhenUsed/>
    <w:qFormat/>
    <w:rsid w:val="7279E096"/>
    <w:pPr>
      <w:keepNext/>
      <w:numPr>
        <w:ilvl w:val="7"/>
        <w:numId w:val="1"/>
      </w:numPr>
      <w:spacing w:after="240"/>
      <w:outlineLvl w:val="7"/>
    </w:pPr>
    <w:rPr>
      <w:rFonts w:ascii="Times New Roman" w:eastAsia="Times New Roman" w:hAnsi="Times New Roman"/>
      <w:b/>
      <w:bCs/>
      <w:i/>
      <w:iCs/>
      <w:sz w:val="24"/>
      <w:szCs w:val="24"/>
      <w:lang w:val="en-GB" w:bidi="ar-DZ"/>
    </w:rPr>
  </w:style>
  <w:style w:type="paragraph" w:styleId="Heading9">
    <w:name w:val="heading 9"/>
    <w:basedOn w:val="Normal"/>
    <w:next w:val="Normal"/>
    <w:link w:val="Heading9Char"/>
    <w:uiPriority w:val="1"/>
    <w:unhideWhenUsed/>
    <w:qFormat/>
    <w:rsid w:val="7279E096"/>
    <w:pPr>
      <w:keepNext/>
      <w:numPr>
        <w:ilvl w:val="8"/>
        <w:numId w:val="1"/>
      </w:numPr>
      <w:spacing w:after="240"/>
      <w:outlineLvl w:val="8"/>
    </w:pPr>
    <w:rPr>
      <w:rFonts w:ascii="Times New Roman" w:eastAsia="Times New Roman" w:hAnsi="Times New Roman" w:cs="Arial"/>
      <w:i/>
      <w:iCs/>
      <w:sz w:val="24"/>
      <w:szCs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1"/>
    <w:semiHidden/>
    <w:rsid w:val="7279E096"/>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uiPriority w:val="1"/>
    <w:semiHidden/>
    <w:rsid w:val="7279E096"/>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uiPriority w:val="1"/>
    <w:rsid w:val="7279E096"/>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7279E096"/>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rsid w:val="7279E096"/>
    <w:pPr>
      <w:spacing w:beforeAutospacing="1"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uiPriority w:val="1"/>
    <w:rsid w:val="7279E096"/>
    <w:rPr>
      <w:sz w:val="20"/>
      <w:szCs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uiPriority w:val="1"/>
    <w:qFormat/>
    <w:rsid w:val="7279E096"/>
    <w:pPr>
      <w:spacing w:before="120"/>
    </w:pPr>
    <w:rPr>
      <w:rFonts w:cs="Linux Libertine"/>
    </w:rPr>
  </w:style>
  <w:style w:type="paragraph" w:customStyle="1" w:styleId="Titledocument">
    <w:name w:val="Title_document"/>
    <w:autoRedefine/>
    <w:qFormat/>
    <w:rsid w:val="00A938B3"/>
    <w:pPr>
      <w:spacing w:before="40" w:after="100"/>
      <w:jc w:val="center"/>
    </w:pPr>
    <w:rPr>
      <w:rFonts w:ascii="Times New Roman" w:eastAsia="Times New Roman" w:hAnsi="Times New Roman" w:cs="Times New Roman"/>
      <w:b/>
      <w:i/>
      <w:iCs/>
      <w:sz w:val="35"/>
      <w:lang w:val="en-US" w:eastAsia="en-US"/>
      <w14:ligatures w14:val="standard"/>
    </w:rPr>
  </w:style>
  <w:style w:type="paragraph" w:customStyle="1" w:styleId="programCodedisplay">
    <w:name w:val="programCode_display"/>
    <w:basedOn w:val="Normal"/>
    <w:uiPriority w:val="1"/>
    <w:rsid w:val="7279E096"/>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rsid w:val="7279E096"/>
    <w:pPr>
      <w:ind w:left="720"/>
    </w:pPr>
    <w:rPr>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A8783C"/>
    <w:pPr>
      <w:spacing w:before="120" w:after="80"/>
      <w:jc w:val="center"/>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A8783C"/>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uiPriority w:val="1"/>
    <w:qFormat/>
    <w:rsid w:val="7279E096"/>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uiPriority w:val="1"/>
    <w:qFormat/>
    <w:rsid w:val="7279E096"/>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uiPriority w:val="1"/>
    <w:qFormat/>
    <w:rsid w:val="7279E096"/>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uiPriority w:val="1"/>
    <w:qFormat/>
    <w:rsid w:val="7279E096"/>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uiPriority w:val="1"/>
    <w:qFormat/>
    <w:rsid w:val="7279E096"/>
    <w:rPr>
      <w:rFonts w:asciiTheme="majorHAnsi" w:hAnsiTheme="majorHAnsi"/>
      <w:color w:val="943634" w:themeColor="accent2" w:themeShade="BF"/>
      <w:sz w:val="28"/>
      <w:szCs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uiPriority w:val="1"/>
    <w:qFormat/>
    <w:rsid w:val="7279E096"/>
    <w:pPr>
      <w:ind w:left="1440"/>
    </w:pPr>
    <w:rPr>
      <w:color w:val="4F6228" w:themeColor="accent3" w:themeShade="80"/>
    </w:rPr>
  </w:style>
  <w:style w:type="paragraph" w:customStyle="1" w:styleId="PoemSource">
    <w:name w:val="PoemSource"/>
    <w:basedOn w:val="Normal"/>
    <w:uiPriority w:val="1"/>
    <w:qFormat/>
    <w:rsid w:val="7279E096"/>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uiPriority w:val="1"/>
    <w:qFormat/>
    <w:rsid w:val="7279E096"/>
    <w:pPr>
      <w:spacing w:after="200"/>
      <w:ind w:left="720"/>
      <w:jc w:val="right"/>
    </w:pPr>
    <w:rPr>
      <w:rFonts w:asciiTheme="minorHAnsi" w:hAnsiTheme="minorHAnsi"/>
      <w:sz w:val="22"/>
      <w:szCs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uiPriority w:val="1"/>
    <w:qFormat/>
    <w:rsid w:val="7279E096"/>
    <w:pPr>
      <w:jc w:val="right"/>
    </w:pPr>
  </w:style>
  <w:style w:type="paragraph" w:customStyle="1" w:styleId="SignatureBlock">
    <w:name w:val="SignatureBlock"/>
    <w:basedOn w:val="Normal"/>
    <w:uiPriority w:val="1"/>
    <w:qFormat/>
    <w:rsid w:val="7279E096"/>
    <w:pPr>
      <w:jc w:val="right"/>
    </w:p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uiPriority w:val="1"/>
    <w:qFormat/>
    <w:rsid w:val="7279E096"/>
    <w:pPr>
      <w:ind w:left="720"/>
    </w:pPr>
    <w:rPr>
      <w:i/>
      <w:iCs/>
      <w:sz w:val="20"/>
      <w:szCs w:val="20"/>
    </w:rPr>
  </w:style>
  <w:style w:type="paragraph" w:customStyle="1" w:styleId="Statements">
    <w:name w:val="Statements"/>
    <w:basedOn w:val="Normal"/>
    <w:uiPriority w:val="1"/>
    <w:qFormat/>
    <w:rsid w:val="7279E096"/>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uiPriority w:val="1"/>
    <w:qFormat/>
    <w:rsid w:val="7279E096"/>
    <w:pPr>
      <w:spacing w:before="60"/>
      <w:jc w:val="center"/>
    </w:pPr>
    <w:rPr>
      <w:rFonts w:cs="Linux Libertine"/>
      <w:sz w:val="14"/>
      <w:szCs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uiPriority w:val="1"/>
    <w:rsid w:val="7279E096"/>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uiPriority w:val="1"/>
    <w:rsid w:val="7279E096"/>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uiPriority w:val="1"/>
    <w:rsid w:val="7279E096"/>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uiPriority w:val="1"/>
    <w:qFormat/>
    <w:rsid w:val="7279E096"/>
    <w:pPr>
      <w:pBdr>
        <w:top w:val="single" w:sz="4" w:space="1" w:color="auto"/>
        <w:bottom w:val="single" w:sz="4" w:space="1" w:color="auto"/>
      </w:pBdr>
    </w:pPr>
    <w:rPr>
      <w:rFonts w:asciiTheme="majorHAnsi" w:hAnsiTheme="majorHAnsi"/>
      <w:color w:val="000000" w:themeColor="text1"/>
      <w:sz w:val="32"/>
      <w:szCs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uiPriority w:val="1"/>
    <w:qFormat/>
    <w:rsid w:val="7279E096"/>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uiPriority w:val="1"/>
    <w:qFormat/>
    <w:rsid w:val="7279E096"/>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uiPriority w:val="1"/>
    <w:qFormat/>
    <w:rsid w:val="7279E096"/>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uiPriority w:val="1"/>
    <w:qFormat/>
    <w:rsid w:val="7279E096"/>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uiPriority w:val="1"/>
    <w:qFormat/>
    <w:rsid w:val="7279E096"/>
  </w:style>
  <w:style w:type="paragraph" w:customStyle="1" w:styleId="ListEnd">
    <w:name w:val="ListEnd"/>
    <w:basedOn w:val="Normal"/>
    <w:uiPriority w:val="1"/>
    <w:qFormat/>
    <w:rsid w:val="7279E096"/>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7279E096"/>
  </w:style>
  <w:style w:type="paragraph" w:styleId="Caption">
    <w:name w:val="caption"/>
    <w:basedOn w:val="Normal"/>
    <w:next w:val="Normal"/>
    <w:uiPriority w:val="35"/>
    <w:unhideWhenUsed/>
    <w:qFormat/>
    <w:rsid w:val="7279E096"/>
    <w:rPr>
      <w:b/>
      <w:bCs/>
      <w:color w:val="4F81BD" w:themeColor="accent1"/>
    </w:rPr>
  </w:style>
  <w:style w:type="paragraph" w:customStyle="1" w:styleId="Epigraph">
    <w:name w:val="Epigraph"/>
    <w:basedOn w:val="Normal"/>
    <w:uiPriority w:val="1"/>
    <w:qFormat/>
    <w:rsid w:val="7279E096"/>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rsid w:val="7279E096"/>
    <w:pPr>
      <w:spacing w:before="120" w:after="60"/>
      <w:jc w:val="center"/>
    </w:pPr>
    <w:rPr>
      <w:rFonts w:ascii="Linux Biolinum" w:eastAsiaTheme="majorEastAsia" w:hAnsi="Linux Biolinum" w:cstheme="majorBidi"/>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uiPriority w:val="1"/>
    <w:qFormat/>
    <w:rsid w:val="7279E096"/>
  </w:style>
  <w:style w:type="paragraph" w:customStyle="1" w:styleId="Copyright">
    <w:name w:val="Copyright"/>
    <w:basedOn w:val="Normal"/>
    <w:uiPriority w:val="1"/>
    <w:qFormat/>
    <w:rsid w:val="7279E096"/>
  </w:style>
  <w:style w:type="paragraph" w:customStyle="1" w:styleId="InlineSupp">
    <w:name w:val="InlineSupp"/>
    <w:basedOn w:val="Normal"/>
    <w:uiPriority w:val="1"/>
    <w:qFormat/>
    <w:rsid w:val="7279E096"/>
  </w:style>
  <w:style w:type="paragraph" w:customStyle="1" w:styleId="SidebarQuote">
    <w:name w:val="SidebarQuote"/>
    <w:basedOn w:val="Normal"/>
    <w:uiPriority w:val="1"/>
    <w:qFormat/>
    <w:rsid w:val="7279E096"/>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uiPriority w:val="1"/>
    <w:qFormat/>
    <w:rsid w:val="7279E096"/>
  </w:style>
  <w:style w:type="paragraph" w:customStyle="1" w:styleId="StereoChemForm">
    <w:name w:val="StereoChemForm"/>
    <w:basedOn w:val="Normal"/>
    <w:uiPriority w:val="1"/>
    <w:qFormat/>
    <w:rsid w:val="7279E096"/>
  </w:style>
  <w:style w:type="paragraph" w:customStyle="1" w:styleId="StereoChemInfo">
    <w:name w:val="StereoChemInfo"/>
    <w:basedOn w:val="Normal"/>
    <w:uiPriority w:val="1"/>
    <w:qFormat/>
    <w:rsid w:val="7279E096"/>
  </w:style>
  <w:style w:type="paragraph" w:customStyle="1" w:styleId="MTDisplayEquation">
    <w:name w:val="MTDisplayEquation"/>
    <w:basedOn w:val="Normal"/>
    <w:next w:val="Normal"/>
    <w:link w:val="MTDisplayEquationChar"/>
    <w:uiPriority w:val="1"/>
    <w:rsid w:val="7279E096"/>
    <w:pPr>
      <w:tabs>
        <w:tab w:val="center" w:pos="4820"/>
        <w:tab w:val="right" w:pos="9640"/>
      </w:tabs>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uiPriority w:val="1"/>
    <w:rsid w:val="7279E096"/>
    <w:rPr>
      <w:sz w:val="14"/>
      <w:szCs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uiPriority w:val="1"/>
    <w:rsid w:val="7279E096"/>
    <w:pPr>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uiPriority w:val="1"/>
    <w:qFormat/>
    <w:rsid w:val="7279E096"/>
  </w:style>
  <w:style w:type="paragraph" w:customStyle="1" w:styleId="Annotation">
    <w:name w:val="Annotation"/>
    <w:basedOn w:val="Normal"/>
    <w:uiPriority w:val="1"/>
    <w:qFormat/>
    <w:rsid w:val="7279E096"/>
    <w:rPr>
      <w:sz w:val="20"/>
      <w:szCs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uiPriority w:val="1"/>
    <w:qFormat/>
    <w:rsid w:val="7279E096"/>
    <w:pPr>
      <w:spacing w:after="240" w:line="360" w:lineRule="exact"/>
      <w:ind w:left="1440" w:right="1440"/>
    </w:pPr>
    <w:rPr>
      <w:rFonts w:ascii="Arial Unicode MS" w:eastAsia="Times New Roman" w:hAnsi="Arial Unicode MS" w:cs="Times New Roman"/>
      <w:sz w:val="24"/>
      <w:szCs w:val="24"/>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uiPriority w:val="1"/>
    <w:qFormat/>
    <w:rsid w:val="7279E096"/>
    <w:pPr>
      <w:spacing w:after="120" w:line="560" w:lineRule="exact"/>
      <w:jc w:val="center"/>
    </w:pPr>
    <w:rPr>
      <w:rFonts w:ascii="Cambria Math" w:eastAsia="Times New Roman" w:hAnsi="Cambria Math" w:cs="Times New Roman"/>
      <w:sz w:val="24"/>
      <w:szCs w:val="24"/>
    </w:rPr>
  </w:style>
  <w:style w:type="paragraph" w:customStyle="1" w:styleId="ChapterBegin">
    <w:name w:val="ChapterBegin"/>
    <w:basedOn w:val="Normal"/>
    <w:uiPriority w:val="1"/>
    <w:qFormat/>
    <w:rsid w:val="7279E096"/>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ChapterEnd">
    <w:name w:val="ChapterEnd"/>
    <w:basedOn w:val="Normal"/>
    <w:uiPriority w:val="1"/>
    <w:qFormat/>
    <w:rsid w:val="7279E096"/>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ChapterNumber">
    <w:name w:val="ChapterNumber"/>
    <w:basedOn w:val="Normal"/>
    <w:next w:val="Normal"/>
    <w:uiPriority w:val="1"/>
    <w:rsid w:val="7279E096"/>
    <w:pPr>
      <w:keepNext/>
      <w:keepLines/>
      <w:widowControl w:val="0"/>
      <w:spacing w:before="360" w:after="120" w:line="560" w:lineRule="exact"/>
    </w:pPr>
    <w:rPr>
      <w:rFonts w:ascii="Arial Unicode MS" w:eastAsia="Times New Roman" w:hAnsi="Arial Unicode MS" w:cs="Times New Roman"/>
      <w:b/>
      <w:bCs/>
      <w:i/>
      <w:iCs/>
      <w:sz w:val="36"/>
      <w:szCs w:val="36"/>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uiPriority w:val="1"/>
    <w:qFormat/>
    <w:rsid w:val="7279E096"/>
  </w:style>
  <w:style w:type="paragraph" w:customStyle="1" w:styleId="ChemFormulaUnnum">
    <w:name w:val="ChemFormulaUnnum"/>
    <w:basedOn w:val="Normal"/>
    <w:uiPriority w:val="1"/>
    <w:qFormat/>
    <w:rsid w:val="7279E096"/>
  </w:style>
  <w:style w:type="paragraph" w:customStyle="1" w:styleId="Chemistry">
    <w:name w:val="Chemistry"/>
    <w:basedOn w:val="Normal"/>
    <w:uiPriority w:val="1"/>
    <w:qFormat/>
    <w:rsid w:val="7279E096"/>
    <w:pPr>
      <w:tabs>
        <w:tab w:val="right" w:pos="8640"/>
      </w:tabs>
      <w:spacing w:line="560" w:lineRule="exact"/>
      <w:ind w:left="1440" w:right="720" w:hanging="720"/>
      <w:jc w:val="center"/>
    </w:pPr>
    <w:rPr>
      <w:rFonts w:ascii="Cambria Math" w:eastAsia="Times New Roman" w:hAnsi="Cambria Math" w:cs="Times New Roman"/>
      <w:color w:val="006666"/>
      <w:sz w:val="24"/>
      <w:szCs w:val="24"/>
      <w:lang w:val="en-GB"/>
    </w:rPr>
  </w:style>
  <w:style w:type="character" w:customStyle="1" w:styleId="CJK">
    <w:name w:val="CJK"/>
    <w:uiPriority w:val="1"/>
    <w:rsid w:val="00586A35"/>
  </w:style>
  <w:style w:type="paragraph" w:customStyle="1" w:styleId="ClientTag">
    <w:name w:val="ClientTag"/>
    <w:basedOn w:val="Normal"/>
    <w:uiPriority w:val="1"/>
    <w:qFormat/>
    <w:rsid w:val="7279E096"/>
  </w:style>
  <w:style w:type="paragraph" w:customStyle="1" w:styleId="Contributor">
    <w:name w:val="Contributor"/>
    <w:basedOn w:val="Normal"/>
    <w:uiPriority w:val="1"/>
    <w:qFormat/>
    <w:rsid w:val="7279E096"/>
    <w:pPr>
      <w:keepLines/>
      <w:spacing w:after="120" w:line="360" w:lineRule="exact"/>
      <w:contextualSpacing/>
      <w:jc w:val="center"/>
    </w:pPr>
    <w:rPr>
      <w:rFonts w:ascii="Arial Unicode MS" w:eastAsia="Times New Roman" w:hAnsi="Arial Unicode MS" w:cs="Times New Roman"/>
      <w:sz w:val="28"/>
      <w:szCs w:val="28"/>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uiPriority w:val="1"/>
    <w:qFormat/>
    <w:rsid w:val="7279E096"/>
    <w:pPr>
      <w:tabs>
        <w:tab w:val="right" w:pos="8640"/>
      </w:tabs>
      <w:spacing w:line="560" w:lineRule="exact"/>
      <w:ind w:left="720" w:hanging="720"/>
    </w:pPr>
    <w:rPr>
      <w:rFonts w:ascii="Cambria Math" w:eastAsia="Times New Roman" w:hAnsi="Cambria Math" w:cs="Times New Roman"/>
      <w:color w:val="006666"/>
      <w:sz w:val="24"/>
      <w:szCs w:val="24"/>
    </w:rPr>
  </w:style>
  <w:style w:type="paragraph" w:customStyle="1" w:styleId="Dialogue">
    <w:name w:val="Dialogue"/>
    <w:basedOn w:val="Normal"/>
    <w:uiPriority w:val="1"/>
    <w:qFormat/>
    <w:rsid w:val="7279E096"/>
    <w:pPr>
      <w:tabs>
        <w:tab w:val="left" w:pos="2880"/>
      </w:tabs>
      <w:spacing w:line="560" w:lineRule="exact"/>
      <w:ind w:left="2880" w:right="720" w:hanging="2160"/>
      <w:contextualSpacing/>
    </w:pPr>
    <w:rPr>
      <w:rFonts w:ascii="Cambria Math" w:eastAsia="Times New Roman" w:hAnsi="Cambria Math" w:cs="Times New Roman"/>
      <w:sz w:val="24"/>
      <w:szCs w:val="24"/>
      <w:lang w:val="en-GB"/>
    </w:rPr>
  </w:style>
  <w:style w:type="paragraph" w:customStyle="1" w:styleId="Dictionary">
    <w:name w:val="Dictionary"/>
    <w:basedOn w:val="Normal"/>
    <w:uiPriority w:val="1"/>
    <w:qFormat/>
    <w:rsid w:val="7279E096"/>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4"/>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7279E096"/>
    <w:pPr>
      <w:spacing w:after="200"/>
      <w:jc w:val="left"/>
    </w:pPr>
    <w:rPr>
      <w:rFonts w:asciiTheme="minorHAnsi" w:hAnsiTheme="minorHAnsi"/>
      <w:sz w:val="22"/>
      <w:szCs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ampleEnd">
    <w:name w:val="Example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Begin">
    <w:name w:val="Exercise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End">
    <w:name w:val="Exercise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erciseSection">
    <w:name w:val="ExerciseSection"/>
    <w:basedOn w:val="Normal"/>
    <w:uiPriority w:val="1"/>
    <w:qFormat/>
    <w:rsid w:val="7279E096"/>
  </w:style>
  <w:style w:type="paragraph" w:customStyle="1" w:styleId="Explanation">
    <w:name w:val="Explanation"/>
    <w:basedOn w:val="Normal"/>
    <w:uiPriority w:val="1"/>
    <w:rsid w:val="7279E096"/>
    <w:pPr>
      <w:spacing w:after="240"/>
    </w:pPr>
    <w:rPr>
      <w:rFonts w:ascii="Times New Roman" w:eastAsia="Times New Roman" w:hAnsi="Times New Roman" w:cs="Times New Roman"/>
      <w:color w:val="666633"/>
      <w:sz w:val="24"/>
      <w:szCs w:val="24"/>
      <w:lang w:val="en-GB" w:bidi="ar-DZ"/>
    </w:rPr>
  </w:style>
  <w:style w:type="paragraph" w:customStyle="1" w:styleId="Extract">
    <w:name w:val="Extract"/>
    <w:basedOn w:val="Normal"/>
    <w:uiPriority w:val="1"/>
    <w:rsid w:val="7279E096"/>
    <w:pPr>
      <w:spacing w:before="120" w:after="120"/>
      <w:ind w:left="360" w:right="360"/>
      <w:contextualSpacing/>
    </w:pPr>
    <w:rPr>
      <w:rFonts w:eastAsia="Times New Roman" w:cs="Linux Libertine"/>
    </w:rPr>
  </w:style>
  <w:style w:type="paragraph" w:customStyle="1" w:styleId="ExtractBegin">
    <w:name w:val="ExtractBegin"/>
    <w:basedOn w:val="Normal"/>
    <w:uiPriority w:val="1"/>
    <w:qFormat/>
    <w:rsid w:val="7279E096"/>
    <w:pPr>
      <w:pBdr>
        <w:top w:val="dashed" w:sz="12" w:space="1" w:color="auto"/>
        <w:left w:val="dashed" w:sz="12" w:space="4"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ExtractEnd">
    <w:name w:val="ExtractEnd"/>
    <w:basedOn w:val="Normal"/>
    <w:uiPriority w:val="1"/>
    <w:qFormat/>
    <w:rsid w:val="7279E096"/>
    <w:pPr>
      <w:pBdr>
        <w:left w:val="dashed" w:sz="12" w:space="4" w:color="auto"/>
        <w:bottom w:val="dashed" w:sz="12" w:space="1" w:color="auto"/>
        <w:right w:val="dashed" w:sz="12" w:space="4" w:color="auto"/>
      </w:pBdr>
      <w:shd w:val="clear" w:color="auto" w:fill="FFFFFF" w:themeFill="background1"/>
      <w:spacing w:before="360" w:after="360" w:line="360" w:lineRule="exact"/>
      <w:jc w:val="center"/>
    </w:pPr>
    <w:rPr>
      <w:rFonts w:ascii="Arial Unicode MS" w:eastAsia="Arial Unicode MS" w:hAnsi="Arial Unicode MS" w:cs="Times New Roman"/>
      <w:b/>
      <w:bCs/>
      <w:color w:val="660033"/>
      <w:sz w:val="28"/>
      <w:szCs w:val="28"/>
    </w:rPr>
  </w:style>
  <w:style w:type="paragraph" w:customStyle="1" w:styleId="FeatureFixedTitle">
    <w:name w:val="FeatureFixedTitle"/>
    <w:basedOn w:val="Normal"/>
    <w:uiPriority w:val="1"/>
    <w:qFormat/>
    <w:rsid w:val="7279E096"/>
  </w:style>
  <w:style w:type="paragraph" w:customStyle="1" w:styleId="FeatureHead1">
    <w:name w:val="FeatureHead1"/>
    <w:basedOn w:val="Normal"/>
    <w:uiPriority w:val="1"/>
    <w:qFormat/>
    <w:rsid w:val="7279E096"/>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7279E096"/>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uiPriority w:val="1"/>
    <w:qFormat/>
    <w:rsid w:val="7279E096"/>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rsid w:val="7279E096"/>
    <w:pPr>
      <w:keepNext/>
      <w:keepLines/>
      <w:widowControl w:val="0"/>
      <w:spacing w:after="120"/>
      <w:ind w:left="720"/>
      <w:outlineLvl w:val="5"/>
    </w:pPr>
    <w:rPr>
      <w:rFonts w:ascii="Linux Biolinum" w:eastAsia="Arial Unicode MS" w:hAnsi="Linux Biolinum" w:cs="Times New Roman"/>
      <w:sz w:val="24"/>
      <w:szCs w:val="24"/>
    </w:rPr>
  </w:style>
  <w:style w:type="paragraph" w:customStyle="1" w:styleId="Hint">
    <w:name w:val="Hint"/>
    <w:basedOn w:val="Normal"/>
    <w:uiPriority w:val="1"/>
    <w:rsid w:val="7279E096"/>
    <w:rPr>
      <w:rFonts w:ascii="Times New Roman" w:eastAsia="Times New Roman" w:hAnsi="Times New Roman" w:cs="Times New Roman"/>
      <w:color w:val="993300"/>
      <w:sz w:val="24"/>
      <w:szCs w:val="24"/>
      <w:lang w:val="en-GB" w:bidi="ar-DZ"/>
    </w:rPr>
  </w:style>
  <w:style w:type="paragraph" w:customStyle="1" w:styleId="Index1">
    <w:name w:val="Index1"/>
    <w:basedOn w:val="Normal"/>
    <w:uiPriority w:val="1"/>
    <w:qFormat/>
    <w:rsid w:val="7279E096"/>
  </w:style>
  <w:style w:type="paragraph" w:customStyle="1" w:styleId="Index2">
    <w:name w:val="Index2"/>
    <w:basedOn w:val="Normal"/>
    <w:uiPriority w:val="1"/>
    <w:qFormat/>
    <w:rsid w:val="7279E096"/>
    <w:pPr>
      <w:ind w:left="284"/>
    </w:pPr>
  </w:style>
  <w:style w:type="paragraph" w:customStyle="1" w:styleId="Index3">
    <w:name w:val="Index3"/>
    <w:basedOn w:val="Normal"/>
    <w:uiPriority w:val="1"/>
    <w:qFormat/>
    <w:rsid w:val="7279E096"/>
    <w:pPr>
      <w:ind w:left="567"/>
    </w:pPr>
  </w:style>
  <w:style w:type="paragraph" w:customStyle="1" w:styleId="Index4">
    <w:name w:val="Index4"/>
    <w:basedOn w:val="Normal"/>
    <w:uiPriority w:val="1"/>
    <w:qFormat/>
    <w:rsid w:val="7279E096"/>
    <w:pPr>
      <w:ind w:left="851"/>
    </w:pPr>
  </w:style>
  <w:style w:type="paragraph" w:customStyle="1" w:styleId="IndexHead">
    <w:name w:val="IndexHead"/>
    <w:basedOn w:val="Normal"/>
    <w:uiPriority w:val="1"/>
    <w:qFormat/>
    <w:rsid w:val="7279E096"/>
  </w:style>
  <w:style w:type="paragraph" w:customStyle="1" w:styleId="Letter-ps">
    <w:name w:val="Letter-ps"/>
    <w:basedOn w:val="Normal"/>
    <w:next w:val="Normal"/>
    <w:uiPriority w:val="1"/>
    <w:qFormat/>
    <w:rsid w:val="7279E096"/>
  </w:style>
  <w:style w:type="paragraph" w:customStyle="1" w:styleId="MainHeading">
    <w:name w:val="MainHeading"/>
    <w:basedOn w:val="Normal"/>
    <w:uiPriority w:val="1"/>
    <w:rsid w:val="7279E096"/>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bCs/>
      <w:i/>
      <w:iCs/>
      <w:sz w:val="24"/>
      <w:szCs w:val="24"/>
    </w:rPr>
  </w:style>
  <w:style w:type="paragraph" w:customStyle="1" w:styleId="MarginNote">
    <w:name w:val="MarginNote"/>
    <w:basedOn w:val="Normal"/>
    <w:uiPriority w:val="1"/>
    <w:qFormat/>
    <w:rsid w:val="7279E096"/>
    <w:pPr>
      <w:spacing w:line="560" w:lineRule="exact"/>
      <w:ind w:left="-720"/>
    </w:pPr>
    <w:rPr>
      <w:rFonts w:ascii="Cambria Math" w:eastAsia="Times New Roman" w:hAnsi="Cambria Math" w:cs="Times New Roman"/>
      <w:sz w:val="24"/>
      <w:szCs w:val="24"/>
      <w:lang w:val="en-GB"/>
    </w:rPr>
  </w:style>
  <w:style w:type="paragraph" w:customStyle="1" w:styleId="MetadataHead">
    <w:name w:val="MetadataHead"/>
    <w:basedOn w:val="Normal"/>
    <w:uiPriority w:val="1"/>
    <w:rsid w:val="7279E096"/>
    <w:rPr>
      <w:color w:val="548DD4" w:themeColor="text2" w:themeTint="99"/>
      <w:sz w:val="20"/>
      <w:szCs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uiPriority w:val="1"/>
    <w:qFormat/>
    <w:rsid w:val="7279E096"/>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bCs/>
      <w:color w:val="660033"/>
      <w:sz w:val="28"/>
      <w:szCs w:val="28"/>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uiPriority w:val="1"/>
    <w:rsid w:val="7279E096"/>
    <w:pPr>
      <w:keepNext/>
      <w:keepLines/>
      <w:spacing w:before="480" w:line="560" w:lineRule="exact"/>
      <w:jc w:val="center"/>
    </w:pPr>
    <w:rPr>
      <w:rFonts w:ascii="Arial Unicode MS" w:eastAsia="Times New Roman" w:hAnsi="Arial Unicode MS" w:cs="Times New Roman"/>
      <w:sz w:val="48"/>
      <w:szCs w:val="48"/>
    </w:rPr>
  </w:style>
  <w:style w:type="paragraph" w:customStyle="1" w:styleId="PartTitle">
    <w:name w:val="PartTitle"/>
    <w:basedOn w:val="PartNumber"/>
    <w:next w:val="Normal"/>
    <w:rsid w:val="00586A35"/>
    <w:rPr>
      <w:b/>
    </w:rPr>
  </w:style>
  <w:style w:type="paragraph" w:customStyle="1" w:styleId="Prelims">
    <w:name w:val="Prelims"/>
    <w:basedOn w:val="Normal"/>
    <w:uiPriority w:val="1"/>
    <w:rsid w:val="7279E096"/>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themeColor="text1"/>
      <w:sz w:val="24"/>
      <w:szCs w:val="24"/>
    </w:rPr>
  </w:style>
  <w:style w:type="paragraph" w:customStyle="1" w:styleId="Proof">
    <w:name w:val="Proof"/>
    <w:basedOn w:val="Normal"/>
    <w:uiPriority w:val="1"/>
    <w:qFormat/>
    <w:rsid w:val="7279E096"/>
    <w:pPr>
      <w:spacing w:line="560" w:lineRule="exact"/>
      <w:ind w:firstLine="720"/>
    </w:pPr>
    <w:rPr>
      <w:rFonts w:ascii="Cambria Math" w:eastAsia="Times New Roman" w:hAnsi="Cambria Math" w:cs="Times New Roman"/>
      <w:sz w:val="24"/>
      <w:szCs w:val="24"/>
      <w:lang w:val="en-GB"/>
    </w:rPr>
  </w:style>
  <w:style w:type="paragraph" w:customStyle="1" w:styleId="PublisherDate">
    <w:name w:val="PublisherDate"/>
    <w:basedOn w:val="Normal"/>
    <w:uiPriority w:val="1"/>
    <w:qFormat/>
    <w:rsid w:val="7279E096"/>
    <w:pPr>
      <w:spacing w:line="360" w:lineRule="exact"/>
      <w:contextualSpacing/>
      <w:jc w:val="center"/>
    </w:pPr>
    <w:rPr>
      <w:rFonts w:ascii="Arial Unicode MS" w:eastAsia="Times New Roman" w:hAnsi="Arial Unicode MS" w:cs="Times New Roman"/>
      <w:color w:val="000000" w:themeColor="text1"/>
      <w:sz w:val="24"/>
      <w:szCs w:val="24"/>
    </w:rPr>
  </w:style>
  <w:style w:type="paragraph" w:customStyle="1" w:styleId="Question">
    <w:name w:val="Question"/>
    <w:basedOn w:val="Normal"/>
    <w:uiPriority w:val="1"/>
    <w:qFormat/>
    <w:rsid w:val="7279E096"/>
    <w:pPr>
      <w:tabs>
        <w:tab w:val="left" w:pos="720"/>
      </w:tabs>
      <w:spacing w:line="560" w:lineRule="exact"/>
      <w:ind w:left="720" w:hanging="720"/>
      <w:contextualSpacing/>
    </w:pPr>
    <w:rPr>
      <w:rFonts w:ascii="Cambria Math" w:eastAsia="Times New Roman" w:hAnsi="Cambria Math" w:cs="Times New Roman"/>
      <w:color w:val="4F272F"/>
      <w:sz w:val="24"/>
      <w:szCs w:val="24"/>
    </w:rPr>
  </w:style>
  <w:style w:type="paragraph" w:customStyle="1" w:styleId="QuestionFillblank">
    <w:name w:val="Question_Fillblank"/>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uiPriority w:val="1"/>
    <w:rsid w:val="7279E096"/>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uiPriority w:val="1"/>
    <w:qFormat/>
    <w:rsid w:val="7279E096"/>
    <w:pPr>
      <w:jc w:val="center"/>
    </w:pPr>
    <w:rPr>
      <w:sz w:val="16"/>
      <w:szCs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7279E096"/>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uiPriority w:val="1"/>
    <w:qFormat/>
    <w:rsid w:val="7279E096"/>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4"/>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uiPriority w:val="1"/>
    <w:qFormat/>
    <w:rsid w:val="7279E096"/>
  </w:style>
  <w:style w:type="paragraph" w:customStyle="1" w:styleId="TOC2">
    <w:name w:val="TOC2"/>
    <w:basedOn w:val="Normal"/>
    <w:uiPriority w:val="1"/>
    <w:qFormat/>
    <w:rsid w:val="7279E096"/>
  </w:style>
  <w:style w:type="paragraph" w:customStyle="1" w:styleId="TOC3">
    <w:name w:val="TOC3"/>
    <w:basedOn w:val="Normal"/>
    <w:uiPriority w:val="1"/>
    <w:qFormat/>
    <w:rsid w:val="7279E096"/>
  </w:style>
  <w:style w:type="paragraph" w:customStyle="1" w:styleId="TOC4">
    <w:name w:val="TOC4"/>
    <w:basedOn w:val="Normal"/>
    <w:uiPriority w:val="1"/>
    <w:qFormat/>
    <w:rsid w:val="7279E096"/>
  </w:style>
  <w:style w:type="paragraph" w:customStyle="1" w:styleId="TOCHeading">
    <w:name w:val="TOCHeading"/>
    <w:basedOn w:val="Normal"/>
    <w:uiPriority w:val="1"/>
    <w:qFormat/>
    <w:rsid w:val="7279E096"/>
  </w:style>
  <w:style w:type="paragraph" w:customStyle="1" w:styleId="Translation">
    <w:name w:val="Translation"/>
    <w:basedOn w:val="Extract"/>
    <w:qFormat/>
    <w:rsid w:val="00586A35"/>
    <w:rPr>
      <w:color w:val="7030A0"/>
    </w:rPr>
  </w:style>
  <w:style w:type="paragraph" w:customStyle="1" w:styleId="Update">
    <w:name w:val="Update"/>
    <w:basedOn w:val="Normal"/>
    <w:uiPriority w:val="1"/>
    <w:qFormat/>
    <w:rsid w:val="7279E096"/>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4"/>
      <w:lang w:val="en-GB"/>
    </w:rPr>
  </w:style>
  <w:style w:type="paragraph" w:customStyle="1" w:styleId="Value">
    <w:name w:val="Value"/>
    <w:basedOn w:val="Normal"/>
    <w:next w:val="Normal"/>
    <w:uiPriority w:val="1"/>
    <w:qFormat/>
    <w:rsid w:val="7279E096"/>
  </w:style>
  <w:style w:type="paragraph" w:customStyle="1" w:styleId="Video">
    <w:name w:val="Video"/>
    <w:basedOn w:val="Normal"/>
    <w:uiPriority w:val="1"/>
    <w:qFormat/>
    <w:rsid w:val="7279E096"/>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4"/>
    </w:rPr>
  </w:style>
  <w:style w:type="paragraph" w:customStyle="1" w:styleId="Worksolution">
    <w:name w:val="Worksolution"/>
    <w:basedOn w:val="Normal"/>
    <w:uiPriority w:val="1"/>
    <w:rsid w:val="7279E096"/>
    <w:rPr>
      <w:rFonts w:ascii="Times New Roman" w:eastAsia="Times New Roman" w:hAnsi="Times New Roman" w:cs="Times New Roman"/>
      <w:sz w:val="24"/>
      <w:szCs w:val="24"/>
      <w:lang w:val="en-GB" w:bidi="ar-DZ"/>
    </w:rPr>
  </w:style>
  <w:style w:type="paragraph" w:customStyle="1" w:styleId="Yours">
    <w:name w:val="Yours"/>
    <w:basedOn w:val="Normal"/>
    <w:next w:val="Normal"/>
    <w:uiPriority w:val="1"/>
    <w:qFormat/>
    <w:rsid w:val="7279E096"/>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uiPriority w:val="1"/>
    <w:qFormat/>
    <w:rsid w:val="7279E096"/>
    <w:pPr>
      <w:ind w:left="475"/>
    </w:pPr>
    <w:rPr>
      <w:rFonts w:ascii="Times New Roman" w:eastAsia="Times New Roman" w:hAnsi="Times New Roman" w:cs="Times New Roman"/>
      <w:noProof/>
      <w:sz w:val="24"/>
      <w:szCs w:val="24"/>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rsid w:val="7279E096"/>
    <w:pPr>
      <w:pBdr>
        <w:top w:val="single" w:sz="4" w:space="2" w:color="auto"/>
        <w:bottom w:val="single" w:sz="4" w:space="2" w:color="auto"/>
      </w:pBdr>
      <w:spacing w:before="200"/>
    </w:pPr>
  </w:style>
  <w:style w:type="paragraph" w:customStyle="1" w:styleId="RefFormatHead">
    <w:name w:val="RefFormatHead"/>
    <w:basedOn w:val="Normal"/>
    <w:uiPriority w:val="1"/>
    <w:qFormat/>
    <w:rsid w:val="7279E096"/>
    <w:pPr>
      <w:spacing w:before="220"/>
    </w:pPr>
    <w:rPr>
      <w:rFonts w:cs="Linux Libertine"/>
      <w:b/>
      <w:bCs/>
      <w:sz w:val="16"/>
      <w:szCs w:val="16"/>
    </w:rPr>
  </w:style>
  <w:style w:type="paragraph" w:customStyle="1" w:styleId="RefFormatPara">
    <w:name w:val="RefFormatPara"/>
    <w:basedOn w:val="Normal"/>
    <w:uiPriority w:val="1"/>
    <w:qFormat/>
    <w:rsid w:val="7279E096"/>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rsid w:val="7279E096"/>
  </w:style>
  <w:style w:type="paragraph" w:styleId="BlockText">
    <w:name w:val="Block Text"/>
    <w:basedOn w:val="Normal"/>
    <w:uiPriority w:val="1"/>
    <w:rsid w:val="7279E096"/>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hAnsiTheme="minorHAnsi"/>
      <w:i/>
      <w:iCs/>
      <w:color w:val="4F81BD" w:themeColor="accent1"/>
    </w:rPr>
  </w:style>
  <w:style w:type="paragraph" w:styleId="BodyText">
    <w:name w:val="Body Text"/>
    <w:basedOn w:val="Normal"/>
    <w:link w:val="BodyTextChar"/>
    <w:uiPriority w:val="1"/>
    <w:rsid w:val="7279E096"/>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uiPriority w:val="1"/>
    <w:rsid w:val="7279E096"/>
    <w:pPr>
      <w:spacing w:after="120"/>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uiPriority w:val="1"/>
    <w:rsid w:val="7279E096"/>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uiPriority w:val="1"/>
    <w:rsid w:val="7279E096"/>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uiPriority w:val="1"/>
    <w:rsid w:val="7279E096"/>
    <w:pPr>
      <w:spacing w:after="120"/>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uiPriority w:val="1"/>
    <w:rsid w:val="7279E096"/>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uiPriority w:val="1"/>
    <w:rsid w:val="7279E096"/>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uiPriority w:val="1"/>
    <w:rsid w:val="7279E096"/>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uiPriority w:val="1"/>
    <w:rsid w:val="7279E096"/>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uiPriority w:val="1"/>
    <w:rsid w:val="7279E096"/>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uiPriority w:val="1"/>
    <w:rsid w:val="7279E096"/>
    <w:pPr>
      <w:ind w:left="2880"/>
    </w:pPr>
    <w:rPr>
      <w:rFonts w:asciiTheme="majorHAnsi" w:eastAsiaTheme="majorEastAsia" w:hAnsiTheme="majorHAnsi" w:cstheme="majorBidi"/>
      <w:sz w:val="24"/>
      <w:szCs w:val="24"/>
    </w:rPr>
  </w:style>
  <w:style w:type="paragraph" w:styleId="EnvelopeReturn">
    <w:name w:val="envelope return"/>
    <w:basedOn w:val="Normal"/>
    <w:uiPriority w:val="1"/>
    <w:rsid w:val="7279E096"/>
    <w:rPr>
      <w:rFonts w:asciiTheme="majorHAnsi" w:eastAsiaTheme="majorEastAsia" w:hAnsiTheme="majorHAnsi" w:cstheme="majorBidi"/>
      <w:sz w:val="20"/>
      <w:szCs w:val="20"/>
    </w:rPr>
  </w:style>
  <w:style w:type="paragraph" w:styleId="HTMLAddress">
    <w:name w:val="HTML Address"/>
    <w:basedOn w:val="Normal"/>
    <w:link w:val="HTMLAddressChar"/>
    <w:uiPriority w:val="1"/>
    <w:rsid w:val="7279E096"/>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uiPriority w:val="1"/>
    <w:rsid w:val="7279E096"/>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uiPriority w:val="1"/>
    <w:rsid w:val="7279E096"/>
    <w:pPr>
      <w:ind w:left="180" w:hanging="180"/>
    </w:pPr>
  </w:style>
  <w:style w:type="paragraph" w:styleId="Index20">
    <w:name w:val="index 2"/>
    <w:basedOn w:val="Normal"/>
    <w:next w:val="Normal"/>
    <w:uiPriority w:val="1"/>
    <w:rsid w:val="7279E096"/>
    <w:pPr>
      <w:ind w:left="360" w:hanging="180"/>
    </w:pPr>
  </w:style>
  <w:style w:type="paragraph" w:styleId="Index30">
    <w:name w:val="index 3"/>
    <w:basedOn w:val="Normal"/>
    <w:next w:val="Normal"/>
    <w:uiPriority w:val="1"/>
    <w:rsid w:val="7279E096"/>
    <w:pPr>
      <w:ind w:left="540" w:hanging="180"/>
    </w:pPr>
  </w:style>
  <w:style w:type="paragraph" w:styleId="Index40">
    <w:name w:val="index 4"/>
    <w:basedOn w:val="Normal"/>
    <w:next w:val="Normal"/>
    <w:uiPriority w:val="1"/>
    <w:rsid w:val="7279E096"/>
    <w:pPr>
      <w:ind w:left="720" w:hanging="180"/>
    </w:pPr>
  </w:style>
  <w:style w:type="paragraph" w:styleId="Index5">
    <w:name w:val="index 5"/>
    <w:basedOn w:val="Normal"/>
    <w:next w:val="Normal"/>
    <w:uiPriority w:val="1"/>
    <w:rsid w:val="7279E096"/>
    <w:pPr>
      <w:ind w:left="900" w:hanging="180"/>
    </w:pPr>
  </w:style>
  <w:style w:type="paragraph" w:styleId="Index6">
    <w:name w:val="index 6"/>
    <w:basedOn w:val="Normal"/>
    <w:next w:val="Normal"/>
    <w:uiPriority w:val="1"/>
    <w:rsid w:val="7279E096"/>
    <w:pPr>
      <w:ind w:left="1080" w:hanging="180"/>
    </w:pPr>
  </w:style>
  <w:style w:type="paragraph" w:styleId="Index7">
    <w:name w:val="index 7"/>
    <w:basedOn w:val="Normal"/>
    <w:next w:val="Normal"/>
    <w:uiPriority w:val="1"/>
    <w:rsid w:val="7279E096"/>
    <w:pPr>
      <w:ind w:left="1260" w:hanging="180"/>
    </w:pPr>
  </w:style>
  <w:style w:type="paragraph" w:styleId="Index8">
    <w:name w:val="index 8"/>
    <w:basedOn w:val="Normal"/>
    <w:next w:val="Normal"/>
    <w:uiPriority w:val="1"/>
    <w:rsid w:val="7279E096"/>
    <w:pPr>
      <w:ind w:left="1440" w:hanging="180"/>
    </w:pPr>
  </w:style>
  <w:style w:type="paragraph" w:styleId="Index9">
    <w:name w:val="index 9"/>
    <w:basedOn w:val="Normal"/>
    <w:next w:val="Normal"/>
    <w:uiPriority w:val="1"/>
    <w:rsid w:val="7279E096"/>
    <w:pPr>
      <w:ind w:left="1620" w:hanging="180"/>
    </w:pPr>
  </w:style>
  <w:style w:type="paragraph" w:styleId="IndexHeading">
    <w:name w:val="index heading"/>
    <w:basedOn w:val="Normal"/>
    <w:next w:val="Index10"/>
    <w:uiPriority w:val="1"/>
    <w:rsid w:val="7279E09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7279E09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uiPriority w:val="1"/>
    <w:rsid w:val="7279E096"/>
    <w:pPr>
      <w:ind w:left="360" w:hanging="360"/>
      <w:contextualSpacing/>
    </w:pPr>
  </w:style>
  <w:style w:type="paragraph" w:styleId="List2">
    <w:name w:val="List 2"/>
    <w:basedOn w:val="Normal"/>
    <w:uiPriority w:val="1"/>
    <w:rsid w:val="7279E096"/>
    <w:pPr>
      <w:ind w:left="720" w:hanging="360"/>
      <w:contextualSpacing/>
    </w:pPr>
  </w:style>
  <w:style w:type="paragraph" w:styleId="List3">
    <w:name w:val="List 3"/>
    <w:basedOn w:val="Normal"/>
    <w:uiPriority w:val="1"/>
    <w:rsid w:val="7279E096"/>
    <w:pPr>
      <w:ind w:left="1080" w:hanging="360"/>
      <w:contextualSpacing/>
    </w:pPr>
  </w:style>
  <w:style w:type="paragraph" w:styleId="List4">
    <w:name w:val="List 4"/>
    <w:basedOn w:val="Normal"/>
    <w:uiPriority w:val="1"/>
    <w:rsid w:val="7279E096"/>
    <w:pPr>
      <w:ind w:left="1440" w:hanging="360"/>
      <w:contextualSpacing/>
    </w:pPr>
  </w:style>
  <w:style w:type="paragraph" w:styleId="List5">
    <w:name w:val="List 5"/>
    <w:basedOn w:val="Normal"/>
    <w:uiPriority w:val="1"/>
    <w:rsid w:val="7279E096"/>
    <w:pPr>
      <w:ind w:left="1800" w:hanging="360"/>
      <w:contextualSpacing/>
    </w:pPr>
  </w:style>
  <w:style w:type="paragraph" w:styleId="ListBullet">
    <w:name w:val="List Bullet"/>
    <w:basedOn w:val="Normal"/>
    <w:uiPriority w:val="1"/>
    <w:rsid w:val="7279E096"/>
    <w:pPr>
      <w:numPr>
        <w:numId w:val="10"/>
      </w:numPr>
      <w:contextualSpacing/>
    </w:pPr>
  </w:style>
  <w:style w:type="paragraph" w:styleId="ListBullet2">
    <w:name w:val="List Bullet 2"/>
    <w:basedOn w:val="Normal"/>
    <w:uiPriority w:val="1"/>
    <w:rsid w:val="7279E096"/>
    <w:pPr>
      <w:numPr>
        <w:numId w:val="11"/>
      </w:numPr>
      <w:contextualSpacing/>
    </w:pPr>
  </w:style>
  <w:style w:type="paragraph" w:styleId="ListBullet3">
    <w:name w:val="List Bullet 3"/>
    <w:basedOn w:val="Normal"/>
    <w:uiPriority w:val="1"/>
    <w:rsid w:val="7279E096"/>
    <w:pPr>
      <w:numPr>
        <w:numId w:val="12"/>
      </w:numPr>
      <w:contextualSpacing/>
    </w:pPr>
  </w:style>
  <w:style w:type="paragraph" w:styleId="ListBullet4">
    <w:name w:val="List Bullet 4"/>
    <w:basedOn w:val="Normal"/>
    <w:uiPriority w:val="1"/>
    <w:rsid w:val="7279E096"/>
    <w:pPr>
      <w:numPr>
        <w:numId w:val="13"/>
      </w:numPr>
      <w:contextualSpacing/>
    </w:pPr>
  </w:style>
  <w:style w:type="paragraph" w:styleId="ListBullet5">
    <w:name w:val="List Bullet 5"/>
    <w:basedOn w:val="Normal"/>
    <w:uiPriority w:val="1"/>
    <w:rsid w:val="7279E096"/>
    <w:pPr>
      <w:numPr>
        <w:numId w:val="14"/>
      </w:numPr>
      <w:contextualSpacing/>
    </w:pPr>
  </w:style>
  <w:style w:type="paragraph" w:styleId="ListContinue">
    <w:name w:val="List Continue"/>
    <w:basedOn w:val="Normal"/>
    <w:uiPriority w:val="1"/>
    <w:rsid w:val="7279E096"/>
    <w:pPr>
      <w:spacing w:after="120"/>
      <w:ind w:left="360"/>
      <w:contextualSpacing/>
    </w:pPr>
  </w:style>
  <w:style w:type="paragraph" w:styleId="ListContinue2">
    <w:name w:val="List Continue 2"/>
    <w:basedOn w:val="Normal"/>
    <w:uiPriority w:val="1"/>
    <w:rsid w:val="7279E096"/>
    <w:pPr>
      <w:spacing w:after="120"/>
      <w:ind w:left="720"/>
      <w:contextualSpacing/>
    </w:pPr>
  </w:style>
  <w:style w:type="paragraph" w:styleId="ListContinue3">
    <w:name w:val="List Continue 3"/>
    <w:basedOn w:val="Normal"/>
    <w:uiPriority w:val="1"/>
    <w:rsid w:val="7279E096"/>
    <w:pPr>
      <w:spacing w:after="120"/>
      <w:ind w:left="1080"/>
      <w:contextualSpacing/>
    </w:pPr>
  </w:style>
  <w:style w:type="paragraph" w:styleId="ListContinue4">
    <w:name w:val="List Continue 4"/>
    <w:basedOn w:val="Normal"/>
    <w:uiPriority w:val="1"/>
    <w:rsid w:val="7279E096"/>
    <w:pPr>
      <w:spacing w:after="120"/>
      <w:ind w:left="1440"/>
      <w:contextualSpacing/>
    </w:pPr>
  </w:style>
  <w:style w:type="paragraph" w:styleId="ListContinue5">
    <w:name w:val="List Continue 5"/>
    <w:basedOn w:val="Normal"/>
    <w:uiPriority w:val="1"/>
    <w:rsid w:val="7279E096"/>
    <w:pPr>
      <w:spacing w:after="120"/>
      <w:ind w:left="1800"/>
      <w:contextualSpacing/>
    </w:pPr>
  </w:style>
  <w:style w:type="paragraph" w:styleId="ListNumber">
    <w:name w:val="List Number"/>
    <w:basedOn w:val="Normal"/>
    <w:uiPriority w:val="1"/>
    <w:rsid w:val="7279E096"/>
    <w:pPr>
      <w:numPr>
        <w:numId w:val="15"/>
      </w:numPr>
      <w:contextualSpacing/>
    </w:pPr>
  </w:style>
  <w:style w:type="paragraph" w:styleId="ListNumber2">
    <w:name w:val="List Number 2"/>
    <w:basedOn w:val="Normal"/>
    <w:uiPriority w:val="1"/>
    <w:rsid w:val="7279E096"/>
    <w:pPr>
      <w:numPr>
        <w:numId w:val="16"/>
      </w:numPr>
      <w:contextualSpacing/>
    </w:pPr>
  </w:style>
  <w:style w:type="paragraph" w:styleId="ListNumber3">
    <w:name w:val="List Number 3"/>
    <w:basedOn w:val="Normal"/>
    <w:uiPriority w:val="1"/>
    <w:rsid w:val="7279E096"/>
    <w:pPr>
      <w:numPr>
        <w:numId w:val="17"/>
      </w:numPr>
      <w:contextualSpacing/>
    </w:pPr>
  </w:style>
  <w:style w:type="paragraph" w:styleId="ListNumber4">
    <w:name w:val="List Number 4"/>
    <w:basedOn w:val="Normal"/>
    <w:uiPriority w:val="1"/>
    <w:rsid w:val="7279E096"/>
    <w:pPr>
      <w:numPr>
        <w:numId w:val="18"/>
      </w:numPr>
      <w:contextualSpacing/>
    </w:pPr>
  </w:style>
  <w:style w:type="paragraph" w:styleId="ListNumber5">
    <w:name w:val="List Number 5"/>
    <w:basedOn w:val="Normal"/>
    <w:uiPriority w:val="1"/>
    <w:rsid w:val="7279E096"/>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uiPriority w:val="1"/>
    <w:rsid w:val="7279E096"/>
    <w:pPr>
      <w:pBdr>
        <w:top w:val="single" w:sz="6" w:space="1" w:color="auto"/>
        <w:left w:val="single" w:sz="6" w:space="1" w:color="auto"/>
        <w:bottom w:val="single" w:sz="6" w:space="1" w:color="auto"/>
        <w:right w:val="single" w:sz="6" w:space="1" w:color="auto"/>
      </w:pBdr>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lang w:val="en-US" w:eastAsia="en-US"/>
    </w:rPr>
  </w:style>
  <w:style w:type="paragraph" w:styleId="NormalIndent">
    <w:name w:val="Normal Indent"/>
    <w:basedOn w:val="Normal"/>
    <w:uiPriority w:val="1"/>
    <w:rsid w:val="7279E096"/>
    <w:pPr>
      <w:ind w:left="720"/>
    </w:pPr>
  </w:style>
  <w:style w:type="paragraph" w:styleId="NoteHeading">
    <w:name w:val="Note Heading"/>
    <w:basedOn w:val="Normal"/>
    <w:next w:val="Normal"/>
    <w:link w:val="NoteHeadingChar"/>
    <w:uiPriority w:val="1"/>
    <w:rsid w:val="7279E096"/>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uiPriority w:val="1"/>
    <w:rsid w:val="7279E096"/>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uiPriority w:val="1"/>
    <w:rsid w:val="7279E096"/>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uiPriority w:val="1"/>
    <w:qFormat/>
    <w:rsid w:val="7279E0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7279E096"/>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uiPriority w:val="1"/>
    <w:qFormat/>
    <w:rsid w:val="7279E096"/>
    <w:pPr>
      <w:jc w:val="center"/>
    </w:pPr>
  </w:style>
  <w:style w:type="paragraph" w:customStyle="1" w:styleId="para0">
    <w:name w:val="para"/>
    <w:basedOn w:val="Normal"/>
    <w:uiPriority w:val="1"/>
    <w:qFormat/>
    <w:rsid w:val="7279E096"/>
    <w:pPr>
      <w:spacing w:after="120"/>
      <w:ind w:left="40" w:firstLine="720"/>
    </w:pPr>
    <w:rPr>
      <w:rFonts w:asciiTheme="majorHAnsi" w:eastAsia="Times New Roman" w:hAnsiTheme="majorHAnsi" w:cs="Times New Roman"/>
      <w:sz w:val="22"/>
      <w:szCs w:val="22"/>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9C1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ashayes@quinnpiac.edu" TargetMode="External"/><Relationship Id="rId2" Type="http://schemas.openxmlformats.org/officeDocument/2006/relationships/customXml" Target="../customXml/item2.xml"/><Relationship Id="rId16" Type="http://schemas.openxmlformats.org/officeDocument/2006/relationships/hyperlink" Target="mailto:brady.galligan@quinnnipiac.edu"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1112fb0d-fe2d-4cf5-ba0d-ded80aadf55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E5285DEC1728458766D710599927CF" ma:contentTypeVersion="13" ma:contentTypeDescription="Create a new document." ma:contentTypeScope="" ma:versionID="d8e5ed547a2f90997a1b914aa7c15e9c">
  <xsd:schema xmlns:xsd="http://www.w3.org/2001/XMLSchema" xmlns:xs="http://www.w3.org/2001/XMLSchema" xmlns:p="http://schemas.microsoft.com/office/2006/metadata/properties" xmlns:ns3="1112fb0d-fe2d-4cf5-ba0d-ded80aadf55c" xmlns:ns4="aeedd7a4-3c25-4cff-81d5-572b843aa24a" targetNamespace="http://schemas.microsoft.com/office/2006/metadata/properties" ma:root="true" ma:fieldsID="775347bae56a6572a181144cb597f31a" ns3:_="" ns4:_="">
    <xsd:import namespace="1112fb0d-fe2d-4cf5-ba0d-ded80aadf55c"/>
    <xsd:import namespace="aeedd7a4-3c25-4cff-81d5-572b843aa24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2fb0d-fe2d-4cf5-ba0d-ded80aadf5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edd7a4-3c25-4cff-81d5-572b843aa24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5293C4E6-2A44-4085-88BC-9CCCD5DAF4E2}">
  <ds:schemaRefs>
    <ds:schemaRef ds:uri="http://schemas.microsoft.com/office/2006/metadata/properties"/>
    <ds:schemaRef ds:uri="http://schemas.microsoft.com/office/infopath/2007/PartnerControls"/>
    <ds:schemaRef ds:uri="1112fb0d-fe2d-4cf5-ba0d-ded80aadf55c"/>
  </ds:schemaRefs>
</ds:datastoreItem>
</file>

<file path=customXml/itemProps3.xml><?xml version="1.0" encoding="utf-8"?>
<ds:datastoreItem xmlns:ds="http://schemas.openxmlformats.org/officeDocument/2006/customXml" ds:itemID="{0DE0F1DE-0F19-4E36-8168-5D26F2DE5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2fb0d-fe2d-4cf5-ba0d-ded80aadf55c"/>
    <ds:schemaRef ds:uri="aeedd7a4-3c25-4cff-81d5-572b843aa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BB85A4-1C45-466C-B8CE-BC57B6E8D826}">
  <ds:schemaRefs>
    <ds:schemaRef ds:uri="http://schemas.microsoft.com/sharepoint/v3/contenttype/forms"/>
  </ds:schemaRefs>
</ds:datastoreItem>
</file>

<file path=customXml/itemProps5.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51</TotalTime>
  <Pages>3</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Licence Owner</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Brady Galligan</cp:lastModifiedBy>
  <cp:revision>271</cp:revision>
  <cp:lastPrinted>2018-05-22T17:24:00Z</cp:lastPrinted>
  <dcterms:created xsi:type="dcterms:W3CDTF">2025-10-01T12:04:00Z</dcterms:created>
  <dcterms:modified xsi:type="dcterms:W3CDTF">2026-04-18T20:08:00Z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ContentTypeId">
    <vt:lpwstr>0x010100E3E5285DEC1728458766D710599927CF</vt:lpwstr>
  </property>
  <property fmtid="{D5CDD505-2E9C-101B-9397-08002B2CF9AE}" pid="8" name="GrammarlyDocumentId">
    <vt:lpwstr>06123d92-b28f-4d20-97ed-b4579e1e697b</vt:lpwstr>
  </property>
</Properties>
</file>